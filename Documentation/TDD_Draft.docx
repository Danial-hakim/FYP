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E163D" w14:textId="77777777" w:rsidR="002D2FA5" w:rsidRPr="00F474B1" w:rsidRDefault="002D2FA5" w:rsidP="00CD6D2C">
      <w:pPr>
        <w:pStyle w:val="ReportGuidelines"/>
        <w:jc w:val="center"/>
        <w:rPr>
          <w:szCs w:val="24"/>
        </w:rPr>
      </w:pPr>
    </w:p>
    <w:p w14:paraId="48F7FC00" w14:textId="0CD377F6" w:rsidR="002D2FA5" w:rsidRPr="00F474B1" w:rsidRDefault="000522DC" w:rsidP="00B278F0">
      <w:pPr>
        <w:pStyle w:val="ReportGuidelines"/>
        <w:jc w:val="center"/>
        <w:rPr>
          <w:szCs w:val="24"/>
        </w:rPr>
      </w:pPr>
      <w:r>
        <w:rPr>
          <w:noProof/>
          <w:szCs w:val="24"/>
        </w:rPr>
        <w:drawing>
          <wp:inline distT="0" distB="0" distL="0" distR="0" wp14:anchorId="1B13955D" wp14:editId="3FA7361B">
            <wp:extent cx="308610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3550"/>
                    </a:xfrm>
                    <a:prstGeom prst="rect">
                      <a:avLst/>
                    </a:prstGeom>
                    <a:noFill/>
                    <a:ln>
                      <a:noFill/>
                    </a:ln>
                  </pic:spPr>
                </pic:pic>
              </a:graphicData>
            </a:graphic>
          </wp:inline>
        </w:drawing>
      </w:r>
    </w:p>
    <w:p w14:paraId="6C8B5DAB" w14:textId="77777777" w:rsidR="00255E27" w:rsidRPr="00F474B1" w:rsidRDefault="00255E27" w:rsidP="00255E27">
      <w:pPr>
        <w:pStyle w:val="ReportGuidelines"/>
        <w:jc w:val="center"/>
        <w:rPr>
          <w:szCs w:val="24"/>
        </w:rPr>
      </w:pPr>
    </w:p>
    <w:p w14:paraId="399568E0" w14:textId="77777777" w:rsidR="003D7C41" w:rsidRDefault="003D7C41" w:rsidP="00FA667A">
      <w:pPr>
        <w:pStyle w:val="Title"/>
        <w:jc w:val="center"/>
      </w:pPr>
      <w:r w:rsidRPr="003D7C41">
        <w:t xml:space="preserve">Computer Games Development </w:t>
      </w:r>
      <w:r w:rsidR="00CD6D2C">
        <w:t>SE607</w:t>
      </w:r>
    </w:p>
    <w:p w14:paraId="33E527AD" w14:textId="718FBA4E" w:rsidR="00255E27" w:rsidRPr="00F474B1" w:rsidRDefault="004F37C5" w:rsidP="00FA667A">
      <w:pPr>
        <w:pStyle w:val="Title"/>
        <w:jc w:val="center"/>
      </w:pPr>
      <w:r>
        <w:t>Technical Design Document</w:t>
      </w:r>
      <w:r w:rsidR="003D7C41">
        <w:t xml:space="preserve"> </w:t>
      </w:r>
    </w:p>
    <w:p w14:paraId="792FEA91" w14:textId="77777777" w:rsidR="00255E27" w:rsidRPr="00F474B1" w:rsidRDefault="00255E27" w:rsidP="00FA667A">
      <w:pPr>
        <w:pStyle w:val="Title"/>
        <w:jc w:val="center"/>
      </w:pPr>
      <w:r w:rsidRPr="00F474B1">
        <w:t>Year I</w:t>
      </w:r>
      <w:r w:rsidR="00CF6183">
        <w:t>V</w:t>
      </w:r>
    </w:p>
    <w:p w14:paraId="3E46AAE5" w14:textId="77777777" w:rsidR="002D2FA5" w:rsidRPr="00F474B1" w:rsidRDefault="002D2FA5" w:rsidP="00255E27">
      <w:pPr>
        <w:pStyle w:val="ReportGuidelines"/>
        <w:jc w:val="center"/>
        <w:rPr>
          <w:szCs w:val="24"/>
        </w:rPr>
      </w:pPr>
    </w:p>
    <w:p w14:paraId="3816F486" w14:textId="77777777" w:rsidR="002D2FA5" w:rsidRPr="00F474B1" w:rsidRDefault="002D2FA5" w:rsidP="00255E27">
      <w:pPr>
        <w:pStyle w:val="ReportGuidelines"/>
        <w:jc w:val="center"/>
        <w:rPr>
          <w:szCs w:val="24"/>
        </w:rPr>
      </w:pPr>
    </w:p>
    <w:p w14:paraId="63AF90A5" w14:textId="77777777" w:rsidR="002D2FA5" w:rsidRDefault="002D2FA5" w:rsidP="00E247BC">
      <w:pPr>
        <w:pStyle w:val="Title"/>
        <w:jc w:val="center"/>
        <w:rPr>
          <w:sz w:val="32"/>
          <w:szCs w:val="32"/>
        </w:rPr>
      </w:pPr>
    </w:p>
    <w:p w14:paraId="1BEF4E55" w14:textId="580EECD2" w:rsidR="00D42D5A" w:rsidRPr="00E41A8C" w:rsidRDefault="00C815D3" w:rsidP="00E41A8C">
      <w:pPr>
        <w:pStyle w:val="Title"/>
        <w:jc w:val="center"/>
        <w:rPr>
          <w:sz w:val="32"/>
          <w:szCs w:val="32"/>
        </w:rPr>
      </w:pPr>
      <w:r>
        <w:rPr>
          <w:sz w:val="32"/>
          <w:szCs w:val="32"/>
        </w:rPr>
        <w:t>Danial Nor Azman</w:t>
      </w:r>
    </w:p>
    <w:p w14:paraId="469CE11B" w14:textId="4370E651" w:rsidR="00D42D5A" w:rsidRPr="00E41A8C" w:rsidRDefault="00D42D5A" w:rsidP="00E41A8C">
      <w:pPr>
        <w:pStyle w:val="Title"/>
        <w:jc w:val="center"/>
        <w:rPr>
          <w:sz w:val="32"/>
          <w:szCs w:val="32"/>
        </w:rPr>
      </w:pPr>
      <w:r>
        <w:rPr>
          <w:sz w:val="32"/>
          <w:szCs w:val="32"/>
        </w:rPr>
        <w:t>C002</w:t>
      </w:r>
      <w:r w:rsidR="00C815D3">
        <w:rPr>
          <w:sz w:val="32"/>
          <w:szCs w:val="32"/>
        </w:rPr>
        <w:t>53517</w:t>
      </w:r>
    </w:p>
    <w:p w14:paraId="0B749491" w14:textId="77777777" w:rsidR="00D42D5A" w:rsidRDefault="00D42D5A" w:rsidP="00D42D5A">
      <w:pPr>
        <w:pStyle w:val="Title"/>
        <w:jc w:val="center"/>
      </w:pPr>
    </w:p>
    <w:p w14:paraId="1274244B" w14:textId="2B7AE288" w:rsidR="00D42D5A" w:rsidRPr="003D7C41" w:rsidRDefault="00D42D5A" w:rsidP="00E41A8C">
      <w:pPr>
        <w:pStyle w:val="Title"/>
        <w:jc w:val="center"/>
      </w:pPr>
      <w:r w:rsidRPr="00E41A8C">
        <w:rPr>
          <w:sz w:val="32"/>
          <w:szCs w:val="32"/>
        </w:rPr>
        <w:t>[</w:t>
      </w:r>
      <w:r w:rsidR="000E4DA5">
        <w:rPr>
          <w:sz w:val="32"/>
          <w:szCs w:val="32"/>
        </w:rPr>
        <w:t>26/</w:t>
      </w:r>
      <w:r w:rsidR="00AB2125">
        <w:rPr>
          <w:sz w:val="32"/>
          <w:szCs w:val="32"/>
        </w:rPr>
        <w:t>0</w:t>
      </w:r>
      <w:r w:rsidR="000E4DA5">
        <w:rPr>
          <w:sz w:val="32"/>
          <w:szCs w:val="32"/>
        </w:rPr>
        <w:t>4/2023</w:t>
      </w:r>
      <w:r w:rsidRPr="00E41A8C">
        <w:rPr>
          <w:sz w:val="32"/>
          <w:szCs w:val="32"/>
        </w:rPr>
        <w:t>]</w:t>
      </w:r>
    </w:p>
    <w:p w14:paraId="25B4B10D" w14:textId="77777777" w:rsidR="00F452DC" w:rsidRDefault="00F452DC" w:rsidP="00B93EC9">
      <w:pPr>
        <w:rPr>
          <w:lang w:val="ga-IE"/>
        </w:rPr>
      </w:pPr>
    </w:p>
    <w:p w14:paraId="1FF9124C" w14:textId="77777777" w:rsidR="00F452DC" w:rsidRDefault="00F452DC" w:rsidP="00B93EC9">
      <w:pPr>
        <w:rPr>
          <w:lang w:val="ga-IE"/>
        </w:rPr>
      </w:pPr>
    </w:p>
    <w:p w14:paraId="313FA788" w14:textId="77777777" w:rsidR="00F452DC" w:rsidRDefault="00F452DC" w:rsidP="00B93EC9">
      <w:pPr>
        <w:rPr>
          <w:lang w:val="ga-IE"/>
        </w:rPr>
      </w:pPr>
    </w:p>
    <w:p w14:paraId="720ACF8A" w14:textId="77777777" w:rsidR="00F452DC" w:rsidRDefault="00F452DC" w:rsidP="00B93EC9">
      <w:pPr>
        <w:rPr>
          <w:lang w:val="ga-IE"/>
        </w:rPr>
      </w:pPr>
    </w:p>
    <w:p w14:paraId="23C8D7BF" w14:textId="77777777" w:rsidR="00F452DC" w:rsidRDefault="00F452DC" w:rsidP="00B93EC9">
      <w:pPr>
        <w:rPr>
          <w:lang w:val="ga-IE"/>
        </w:rPr>
      </w:pPr>
    </w:p>
    <w:p w14:paraId="6B09828A" w14:textId="77777777" w:rsidR="00F452DC" w:rsidRDefault="00F452DC" w:rsidP="00B93EC9">
      <w:pPr>
        <w:rPr>
          <w:lang w:val="ga-IE"/>
        </w:rPr>
      </w:pPr>
    </w:p>
    <w:p w14:paraId="66E1E543" w14:textId="77777777" w:rsidR="00F452DC" w:rsidRDefault="00F452DC" w:rsidP="00B93EC9">
      <w:pPr>
        <w:rPr>
          <w:lang w:val="ga-IE"/>
        </w:rPr>
      </w:pPr>
    </w:p>
    <w:p w14:paraId="0325225F" w14:textId="77777777" w:rsidR="00F452DC" w:rsidRDefault="00F452DC" w:rsidP="00B93EC9">
      <w:pPr>
        <w:rPr>
          <w:lang w:val="ga-IE"/>
        </w:rPr>
      </w:pPr>
    </w:p>
    <w:p w14:paraId="2F2B67B1" w14:textId="77777777" w:rsidR="00803AD6" w:rsidRDefault="00803AD6" w:rsidP="00B93EC9">
      <w:pPr>
        <w:pStyle w:val="Title"/>
      </w:pPr>
    </w:p>
    <w:p w14:paraId="3B29D37F" w14:textId="77777777" w:rsidR="00803AD6" w:rsidRDefault="00803AD6" w:rsidP="00B93EC9">
      <w:pPr>
        <w:pStyle w:val="Title"/>
      </w:pPr>
    </w:p>
    <w:p w14:paraId="5D3FF0EB" w14:textId="77777777" w:rsidR="00803AD6" w:rsidRPr="005C03E8" w:rsidRDefault="00803AD6" w:rsidP="00803AD6">
      <w:pPr>
        <w:spacing w:after="0"/>
        <w:rPr>
          <w:lang w:val="en-GB"/>
        </w:rPr>
      </w:pPr>
    </w:p>
    <w:p w14:paraId="790A50CB" w14:textId="77777777" w:rsidR="00803AD6" w:rsidRDefault="00803AD6" w:rsidP="00803AD6">
      <w:pPr>
        <w:spacing w:after="0"/>
        <w:jc w:val="center"/>
        <w:rPr>
          <w:b/>
          <w:sz w:val="32"/>
          <w:lang w:val="en-GB"/>
        </w:rPr>
      </w:pPr>
      <w:r>
        <w:rPr>
          <w:b/>
          <w:sz w:val="32"/>
          <w:lang w:val="en-GB"/>
        </w:rPr>
        <w:t>DECLARATION</w:t>
      </w:r>
    </w:p>
    <w:p w14:paraId="1BCA6B64" w14:textId="5CEB0B7E" w:rsidR="00803AD6" w:rsidRDefault="00803AD6" w:rsidP="00803AD6">
      <w:pPr>
        <w:spacing w:after="0"/>
        <w:rPr>
          <w:b/>
          <w:sz w:val="32"/>
          <w:lang w:val="en-GB"/>
        </w:rPr>
      </w:pPr>
      <w:r>
        <w:rPr>
          <w:b/>
          <w:noProof/>
          <w:sz w:val="56"/>
          <w:szCs w:val="56"/>
          <w:lang w:eastAsia="en-GB"/>
        </w:rPr>
        <mc:AlternateContent>
          <mc:Choice Requires="wps">
            <w:drawing>
              <wp:anchor distT="0" distB="0" distL="114300" distR="114300" simplePos="0" relativeHeight="251659264" behindDoc="0" locked="0" layoutInCell="1" allowOverlap="1" wp14:anchorId="5620F8F1" wp14:editId="02F6AE7C">
                <wp:simplePos x="0" y="0"/>
                <wp:positionH relativeFrom="margin">
                  <wp:posOffset>1790699</wp:posOffset>
                </wp:positionH>
                <wp:positionV relativeFrom="paragraph">
                  <wp:posOffset>2701925</wp:posOffset>
                </wp:positionV>
                <wp:extent cx="2219325" cy="247650"/>
                <wp:effectExtent l="0" t="0" r="9525" b="0"/>
                <wp:wrapNone/>
                <wp:docPr id="1851678006" name="Text Box 1"/>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schemeClr val="lt1"/>
                        </a:solidFill>
                        <a:ln w="6350">
                          <a:noFill/>
                        </a:ln>
                      </wps:spPr>
                      <wps:txbx>
                        <w:txbxContent>
                          <w:p w14:paraId="193B3961" w14:textId="68C63A78" w:rsidR="00803AD6" w:rsidRPr="00A44B9A" w:rsidRDefault="00803AD6" w:rsidP="00803AD6">
                            <w:pPr>
                              <w:rPr>
                                <w:sz w:val="20"/>
                                <w:szCs w:val="18"/>
                              </w:rPr>
                            </w:pPr>
                            <w:r w:rsidRPr="00A44B9A">
                              <w:rPr>
                                <w:sz w:val="20"/>
                                <w:szCs w:val="18"/>
                              </w:rPr>
                              <w:t xml:space="preserve">Muhammad Danial Hakim </w:t>
                            </w:r>
                            <w:proofErr w:type="gramStart"/>
                            <w:r w:rsidRPr="00A44B9A">
                              <w:rPr>
                                <w:sz w:val="20"/>
                                <w:szCs w:val="18"/>
                              </w:rPr>
                              <w:t>Nor</w:t>
                            </w:r>
                            <w:proofErr w:type="gramEnd"/>
                            <w:r>
                              <w:rPr>
                                <w:sz w:val="20"/>
                                <w:szCs w:val="18"/>
                              </w:rPr>
                              <w:t xml:space="preserve"> Azman</w:t>
                            </w:r>
                            <w:r w:rsidRPr="00A44B9A">
                              <w:rPr>
                                <w:sz w:val="20"/>
                                <w:szCs w:val="18"/>
                              </w:rPr>
                              <w:t xml:space="preserve"> </w:t>
                            </w:r>
                            <w:proofErr w:type="spellStart"/>
                            <w:r w:rsidRPr="00A44B9A">
                              <w:rPr>
                                <w:sz w:val="20"/>
                                <w:szCs w:val="18"/>
                              </w:rPr>
                              <w:t>Azman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0F8F1" id="_x0000_t202" coordsize="21600,21600" o:spt="202" path="m,l,21600r21600,l21600,xe">
                <v:stroke joinstyle="miter"/>
                <v:path gradientshapeok="t" o:connecttype="rect"/>
              </v:shapetype>
              <v:shape id="Text Box 1" o:spid="_x0000_s1026" type="#_x0000_t202" style="position:absolute;margin-left:141pt;margin-top:212.75pt;width:174.7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" fillcolor="white [3201]" stroked="f" strokeweight=".5pt">
                <v:textbox>
                  <w:txbxContent>
                    <w:p w14:paraId="193B3961" w14:textId="68C63A78" w:rsidR="00803AD6" w:rsidRPr="00A44B9A" w:rsidRDefault="00803AD6" w:rsidP="00803AD6">
                      <w:pPr>
                        <w:rPr>
                          <w:sz w:val="20"/>
                          <w:szCs w:val="18"/>
                        </w:rPr>
                      </w:pPr>
                      <w:r w:rsidRPr="00A44B9A">
                        <w:rPr>
                          <w:sz w:val="20"/>
                          <w:szCs w:val="18"/>
                        </w:rPr>
                        <w:t xml:space="preserve">Muhammad Danial Hakim </w:t>
                      </w:r>
                      <w:proofErr w:type="gramStart"/>
                      <w:r w:rsidRPr="00A44B9A">
                        <w:rPr>
                          <w:sz w:val="20"/>
                          <w:szCs w:val="18"/>
                        </w:rPr>
                        <w:t>Nor</w:t>
                      </w:r>
                      <w:proofErr w:type="gramEnd"/>
                      <w:r>
                        <w:rPr>
                          <w:sz w:val="20"/>
                          <w:szCs w:val="18"/>
                        </w:rPr>
                        <w:t xml:space="preserve"> Azman</w:t>
                      </w:r>
                      <w:r w:rsidRPr="00A44B9A">
                        <w:rPr>
                          <w:sz w:val="20"/>
                          <w:szCs w:val="18"/>
                        </w:rPr>
                        <w:t xml:space="preserve"> </w:t>
                      </w:r>
                      <w:proofErr w:type="spellStart"/>
                      <w:r w:rsidRPr="00A44B9A">
                        <w:rPr>
                          <w:sz w:val="20"/>
                          <w:szCs w:val="18"/>
                        </w:rPr>
                        <w:t>Azman</w:t>
                      </w:r>
                      <w:proofErr w:type="spellEnd"/>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2336" behindDoc="0" locked="0" layoutInCell="1" allowOverlap="1" wp14:anchorId="2BDB9B93" wp14:editId="3C65D43E">
                <wp:simplePos x="0" y="0"/>
                <wp:positionH relativeFrom="margin">
                  <wp:align>center</wp:align>
                </wp:positionH>
                <wp:positionV relativeFrom="paragraph">
                  <wp:posOffset>3691890</wp:posOffset>
                </wp:positionV>
                <wp:extent cx="2152650" cy="247650"/>
                <wp:effectExtent l="0" t="0" r="0" b="0"/>
                <wp:wrapNone/>
                <wp:docPr id="1514471497"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1BC3E7AB" w14:textId="77777777" w:rsidR="00803AD6" w:rsidRDefault="00803AD6" w:rsidP="00803AD6">
                            <w:pPr>
                              <w:rPr>
                                <w:sz w:val="20"/>
                                <w:szCs w:val="18"/>
                              </w:rPr>
                            </w:pPr>
                            <w:r>
                              <w:rPr>
                                <w:sz w:val="20"/>
                                <w:szCs w:val="18"/>
                              </w:rPr>
                              <w:t>26/4/2023</w:t>
                            </w:r>
                          </w:p>
                          <w:p w14:paraId="459B57B3" w14:textId="77777777" w:rsidR="00803AD6" w:rsidRPr="00A44B9A" w:rsidRDefault="00803AD6" w:rsidP="00803AD6">
                            <w:pPr>
                              <w:rPr>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9B93" id="_x0000_s1027" type="#_x0000_t202" style="position:absolute;margin-left:0;margin-top:290.7pt;width:169.5pt;height:1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" fillcolor="white [3201]" stroked="f" strokeweight=".5pt">
                <v:textbox>
                  <w:txbxContent>
                    <w:p w14:paraId="1BC3E7AB" w14:textId="77777777" w:rsidR="00803AD6" w:rsidRDefault="00803AD6" w:rsidP="00803AD6">
                      <w:pPr>
                        <w:rPr>
                          <w:sz w:val="20"/>
                          <w:szCs w:val="18"/>
                        </w:rPr>
                      </w:pPr>
                      <w:r>
                        <w:rPr>
                          <w:sz w:val="20"/>
                          <w:szCs w:val="18"/>
                        </w:rPr>
                        <w:t>26/4/2023</w:t>
                      </w:r>
                    </w:p>
                    <w:p w14:paraId="459B57B3" w14:textId="77777777" w:rsidR="00803AD6" w:rsidRPr="00A44B9A" w:rsidRDefault="00803AD6" w:rsidP="00803AD6">
                      <w:pPr>
                        <w:rPr>
                          <w:sz w:val="20"/>
                          <w:szCs w:val="18"/>
                        </w:rPr>
                      </w:pPr>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1312" behindDoc="0" locked="0" layoutInCell="1" allowOverlap="1" wp14:anchorId="407036A7" wp14:editId="2BED8DA5">
                <wp:simplePos x="0" y="0"/>
                <wp:positionH relativeFrom="margin">
                  <wp:align>center</wp:align>
                </wp:positionH>
                <wp:positionV relativeFrom="paragraph">
                  <wp:posOffset>3387090</wp:posOffset>
                </wp:positionV>
                <wp:extent cx="2152650" cy="247650"/>
                <wp:effectExtent l="0" t="0" r="0" b="0"/>
                <wp:wrapNone/>
                <wp:docPr id="265189183"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0E5BCD3A" w14:textId="77777777" w:rsidR="00803AD6" w:rsidRPr="00A44B9A" w:rsidRDefault="00803AD6" w:rsidP="00803AD6">
                            <w:pPr>
                              <w:rPr>
                                <w:sz w:val="20"/>
                                <w:szCs w:val="18"/>
                              </w:rPr>
                            </w:pPr>
                            <w:r>
                              <w:rPr>
                                <w:sz w:val="20"/>
                                <w:szCs w:val="18"/>
                              </w:rPr>
                              <w:t>Danial Nor Azman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036A7" id="_x0000_s1028" type="#_x0000_t202" style="position:absolute;margin-left:0;margin-top:266.7pt;width:169.5pt;height: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" fillcolor="white [3201]" stroked="f" strokeweight=".5pt">
                <v:textbox>
                  <w:txbxContent>
                    <w:p w14:paraId="0E5BCD3A" w14:textId="77777777" w:rsidR="00803AD6" w:rsidRPr="00A44B9A" w:rsidRDefault="00803AD6" w:rsidP="00803AD6">
                      <w:pPr>
                        <w:rPr>
                          <w:sz w:val="20"/>
                          <w:szCs w:val="18"/>
                        </w:rPr>
                      </w:pPr>
                      <w:r>
                        <w:rPr>
                          <w:sz w:val="20"/>
                          <w:szCs w:val="18"/>
                        </w:rPr>
                        <w:t>Danial Nor Azman</w:t>
                      </w:r>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0288" behindDoc="0" locked="0" layoutInCell="1" allowOverlap="1" wp14:anchorId="535FB8C6" wp14:editId="1A4068DC">
                <wp:simplePos x="0" y="0"/>
                <wp:positionH relativeFrom="margin">
                  <wp:align>center</wp:align>
                </wp:positionH>
                <wp:positionV relativeFrom="paragraph">
                  <wp:posOffset>3015615</wp:posOffset>
                </wp:positionV>
                <wp:extent cx="2152650" cy="247650"/>
                <wp:effectExtent l="0" t="0" r="0" b="0"/>
                <wp:wrapNone/>
                <wp:docPr id="1954983389"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1C7CE8EF" w14:textId="77777777" w:rsidR="00803AD6" w:rsidRPr="00A44B9A" w:rsidRDefault="00803AD6" w:rsidP="00803AD6">
                            <w:pPr>
                              <w:rPr>
                                <w:sz w:val="20"/>
                                <w:szCs w:val="18"/>
                              </w:rPr>
                            </w:pPr>
                            <w:r>
                              <w:rPr>
                                <w:sz w:val="20"/>
                                <w:szCs w:val="18"/>
                              </w:rPr>
                              <w:t>C00253517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FB8C6" id="_x0000_s1029" type="#_x0000_t202" style="position:absolute;margin-left:0;margin-top:237.45pt;width:169.5pt;height:1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" fillcolor="white [3201]" stroked="f" strokeweight=".5pt">
                <v:textbox>
                  <w:txbxContent>
                    <w:p w14:paraId="1C7CE8EF" w14:textId="77777777" w:rsidR="00803AD6" w:rsidRPr="00A44B9A" w:rsidRDefault="00803AD6" w:rsidP="00803AD6">
                      <w:pPr>
                        <w:rPr>
                          <w:sz w:val="20"/>
                          <w:szCs w:val="18"/>
                        </w:rPr>
                      </w:pPr>
                      <w:r>
                        <w:rPr>
                          <w:sz w:val="20"/>
                          <w:szCs w:val="18"/>
                        </w:rPr>
                        <w:t>C00253517</w:t>
                      </w:r>
                    </w:p>
                  </w:txbxContent>
                </v:textbox>
                <w10:wrap anchorx="margin"/>
              </v:shape>
            </w:pict>
          </mc:Fallback>
        </mc:AlternateContent>
      </w:r>
      <w:r>
        <w:rPr>
          <w:b/>
          <w:noProof/>
          <w:sz w:val="56"/>
          <w:szCs w:val="56"/>
          <w:lang w:eastAsia="en-GB"/>
        </w:rPr>
        <w:drawing>
          <wp:inline distT="0" distB="0" distL="0" distR="0" wp14:anchorId="34038D19" wp14:editId="0748D55F">
            <wp:extent cx="5642919" cy="5254805"/>
            <wp:effectExtent l="0" t="0" r="0" b="3175"/>
            <wp:docPr id="17" name="Picture 1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3F86A7AE" w14:textId="77777777" w:rsidR="00803AD6" w:rsidRDefault="00803AD6" w:rsidP="00803AD6">
      <w:pPr>
        <w:spacing w:after="0"/>
        <w:jc w:val="center"/>
        <w:rPr>
          <w:b/>
          <w:sz w:val="32"/>
          <w:lang w:val="en-GB"/>
        </w:rPr>
      </w:pPr>
    </w:p>
    <w:p w14:paraId="710A44AA" w14:textId="77777777" w:rsidR="00803AD6" w:rsidRDefault="00803AD6" w:rsidP="00B93EC9">
      <w:pPr>
        <w:pStyle w:val="Title"/>
      </w:pPr>
    </w:p>
    <w:p w14:paraId="3FD3D030" w14:textId="4EA37D49" w:rsidR="00916337" w:rsidRDefault="00255E27" w:rsidP="00B93EC9">
      <w:pPr>
        <w:pStyle w:val="Title"/>
      </w:pPr>
      <w:r w:rsidRPr="00F474B1">
        <w:br w:type="page"/>
      </w:r>
      <w:r w:rsidR="00916337" w:rsidRPr="002D5C1E">
        <w:lastRenderedPageBreak/>
        <w:t>Contents</w:t>
      </w:r>
    </w:p>
    <w:p w14:paraId="3BE6A47E" w14:textId="77777777" w:rsidR="002D5C1E" w:rsidRPr="002D5C1E" w:rsidRDefault="002D5C1E" w:rsidP="002D5C1E">
      <w:pPr>
        <w:rPr>
          <w:lang w:val="en-US"/>
        </w:rPr>
      </w:pPr>
    </w:p>
    <w:sdt>
      <w:sdtPr>
        <w:rPr>
          <w:rFonts w:eastAsia="Arial"/>
          <w:szCs w:val="22"/>
          <w:lang w:val="en-IE"/>
        </w:rPr>
        <w:id w:val="-1636559018"/>
        <w:docPartObj>
          <w:docPartGallery w:val="Table of Contents"/>
          <w:docPartUnique/>
        </w:docPartObj>
      </w:sdtPr>
      <w:sdtEndPr>
        <w:rPr>
          <w:b/>
          <w:bCs/>
          <w:noProof/>
        </w:rPr>
      </w:sdtEndPr>
      <w:sdtContent>
        <w:p w14:paraId="677950D4" w14:textId="43B48018" w:rsidR="000E4DA5" w:rsidRDefault="000E4DA5">
          <w:pPr>
            <w:pStyle w:val="TOCHeading"/>
          </w:pPr>
          <w:r>
            <w:t>Contents</w:t>
          </w:r>
        </w:p>
        <w:p w14:paraId="37750BC7" w14:textId="18861CFA" w:rsidR="000E4DA5" w:rsidRDefault="000E4DA5">
          <w:pPr>
            <w:pStyle w:val="TOC1"/>
            <w:tabs>
              <w:tab w:val="left" w:pos="480"/>
              <w:tab w:val="right" w:leader="dot" w:pos="9016"/>
            </w:tabs>
            <w:rPr>
              <w:rFonts w:asciiTheme="minorHAnsi" w:eastAsiaTheme="minorEastAsia" w:hAnsiTheme="minorHAnsi" w:cstheme="minorBidi"/>
              <w:noProof/>
              <w:sz w:val="22"/>
              <w:lang w:val="en-MY" w:eastAsia="en-MY"/>
            </w:rPr>
          </w:pPr>
          <w:r>
            <w:fldChar w:fldCharType="begin"/>
          </w:r>
          <w:r>
            <w:instrText xml:space="preserve"> TOC \o "1-3" \h \z \u </w:instrText>
          </w:r>
          <w:r>
            <w:fldChar w:fldCharType="separate"/>
          </w:r>
          <w:hyperlink w:anchor="_Toc133245022" w:history="1">
            <w:r w:rsidRPr="0033799F">
              <w:rPr>
                <w:rStyle w:val="Hyperlink"/>
                <w:noProof/>
              </w:rPr>
              <w:t>2</w:t>
            </w:r>
            <w:r>
              <w:rPr>
                <w:rFonts w:asciiTheme="minorHAnsi" w:eastAsiaTheme="minorEastAsia" w:hAnsiTheme="minorHAnsi" w:cstheme="minorBidi"/>
                <w:noProof/>
                <w:sz w:val="22"/>
                <w:lang w:val="en-MY" w:eastAsia="en-MY"/>
              </w:rPr>
              <w:tab/>
            </w:r>
            <w:r w:rsidRPr="0033799F">
              <w:rPr>
                <w:rStyle w:val="Hyperlink"/>
                <w:noProof/>
              </w:rPr>
              <w:t>Accessibility in game for disabled people</w:t>
            </w:r>
            <w:r>
              <w:rPr>
                <w:noProof/>
                <w:webHidden/>
              </w:rPr>
              <w:tab/>
            </w:r>
            <w:r>
              <w:rPr>
                <w:noProof/>
                <w:webHidden/>
              </w:rPr>
              <w:fldChar w:fldCharType="begin"/>
            </w:r>
            <w:r>
              <w:rPr>
                <w:noProof/>
                <w:webHidden/>
              </w:rPr>
              <w:instrText xml:space="preserve"> PAGEREF _Toc133245022 \h </w:instrText>
            </w:r>
            <w:r>
              <w:rPr>
                <w:noProof/>
                <w:webHidden/>
              </w:rPr>
            </w:r>
            <w:r>
              <w:rPr>
                <w:noProof/>
                <w:webHidden/>
              </w:rPr>
              <w:fldChar w:fldCharType="separate"/>
            </w:r>
            <w:r w:rsidR="00803AD6">
              <w:rPr>
                <w:noProof/>
                <w:webHidden/>
              </w:rPr>
              <w:t>3</w:t>
            </w:r>
            <w:r>
              <w:rPr>
                <w:noProof/>
                <w:webHidden/>
              </w:rPr>
              <w:fldChar w:fldCharType="end"/>
            </w:r>
          </w:hyperlink>
        </w:p>
        <w:p w14:paraId="20519A6D" w14:textId="1A5F66ED" w:rsidR="000E4DA5" w:rsidRDefault="00FD27DD">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3" w:history="1">
            <w:r w:rsidR="000E4DA5" w:rsidRPr="0033799F">
              <w:rPr>
                <w:rStyle w:val="Hyperlink"/>
                <w:noProof/>
              </w:rPr>
              <w:t>3</w:t>
            </w:r>
            <w:r w:rsidR="000E4DA5">
              <w:rPr>
                <w:rFonts w:asciiTheme="minorHAnsi" w:eastAsiaTheme="minorEastAsia" w:hAnsiTheme="minorHAnsi" w:cstheme="minorBidi"/>
                <w:noProof/>
                <w:sz w:val="22"/>
                <w:lang w:val="en-MY" w:eastAsia="en-MY"/>
              </w:rPr>
              <w:tab/>
            </w:r>
            <w:r w:rsidR="000E4DA5" w:rsidRPr="0033799F">
              <w:rPr>
                <w:rStyle w:val="Hyperlink"/>
                <w:noProof/>
              </w:rPr>
              <w:t>Summary of the game</w:t>
            </w:r>
            <w:r w:rsidR="000E4DA5">
              <w:rPr>
                <w:noProof/>
                <w:webHidden/>
              </w:rPr>
              <w:tab/>
            </w:r>
            <w:r w:rsidR="000E4DA5">
              <w:rPr>
                <w:noProof/>
                <w:webHidden/>
              </w:rPr>
              <w:fldChar w:fldCharType="begin"/>
            </w:r>
            <w:r w:rsidR="000E4DA5">
              <w:rPr>
                <w:noProof/>
                <w:webHidden/>
              </w:rPr>
              <w:instrText xml:space="preserve"> PAGEREF _Toc133245023 \h </w:instrText>
            </w:r>
            <w:r w:rsidR="000E4DA5">
              <w:rPr>
                <w:noProof/>
                <w:webHidden/>
              </w:rPr>
            </w:r>
            <w:r w:rsidR="000E4DA5">
              <w:rPr>
                <w:noProof/>
                <w:webHidden/>
              </w:rPr>
              <w:fldChar w:fldCharType="separate"/>
            </w:r>
            <w:r w:rsidR="00803AD6">
              <w:rPr>
                <w:noProof/>
                <w:webHidden/>
              </w:rPr>
              <w:t>3</w:t>
            </w:r>
            <w:r w:rsidR="000E4DA5">
              <w:rPr>
                <w:noProof/>
                <w:webHidden/>
              </w:rPr>
              <w:fldChar w:fldCharType="end"/>
            </w:r>
          </w:hyperlink>
        </w:p>
        <w:p w14:paraId="759E05DC" w14:textId="61DAA081" w:rsidR="000E4DA5" w:rsidRDefault="00FD27DD">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4" w:history="1">
            <w:r w:rsidR="000E4DA5" w:rsidRPr="0033799F">
              <w:rPr>
                <w:rStyle w:val="Hyperlink"/>
                <w:noProof/>
              </w:rPr>
              <w:t>4</w:t>
            </w:r>
            <w:r w:rsidR="000E4DA5">
              <w:rPr>
                <w:rFonts w:asciiTheme="minorHAnsi" w:eastAsiaTheme="minorEastAsia" w:hAnsiTheme="minorHAnsi" w:cstheme="minorBidi"/>
                <w:noProof/>
                <w:sz w:val="22"/>
                <w:lang w:val="en-MY" w:eastAsia="en-MY"/>
              </w:rPr>
              <w:tab/>
            </w:r>
            <w:r w:rsidR="000E4DA5" w:rsidRPr="0033799F">
              <w:rPr>
                <w:rStyle w:val="Hyperlink"/>
                <w:noProof/>
              </w:rPr>
              <w:t>Bullet Elements</w:t>
            </w:r>
            <w:r w:rsidR="000E4DA5">
              <w:rPr>
                <w:noProof/>
                <w:webHidden/>
              </w:rPr>
              <w:tab/>
            </w:r>
            <w:r w:rsidR="000E4DA5">
              <w:rPr>
                <w:noProof/>
                <w:webHidden/>
              </w:rPr>
              <w:fldChar w:fldCharType="begin"/>
            </w:r>
            <w:r w:rsidR="000E4DA5">
              <w:rPr>
                <w:noProof/>
                <w:webHidden/>
              </w:rPr>
              <w:instrText xml:space="preserve"> PAGEREF _Toc133245024 \h </w:instrText>
            </w:r>
            <w:r w:rsidR="000E4DA5">
              <w:rPr>
                <w:noProof/>
                <w:webHidden/>
              </w:rPr>
            </w:r>
            <w:r w:rsidR="000E4DA5">
              <w:rPr>
                <w:noProof/>
                <w:webHidden/>
              </w:rPr>
              <w:fldChar w:fldCharType="separate"/>
            </w:r>
            <w:r w:rsidR="00803AD6">
              <w:rPr>
                <w:noProof/>
                <w:webHidden/>
              </w:rPr>
              <w:t>3</w:t>
            </w:r>
            <w:r w:rsidR="000E4DA5">
              <w:rPr>
                <w:noProof/>
                <w:webHidden/>
              </w:rPr>
              <w:fldChar w:fldCharType="end"/>
            </w:r>
          </w:hyperlink>
        </w:p>
        <w:p w14:paraId="4A53C6F3" w14:textId="59AD9E7A" w:rsidR="000E4DA5" w:rsidRDefault="00FD27DD">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5" w:history="1">
            <w:r w:rsidR="000E4DA5" w:rsidRPr="0033799F">
              <w:rPr>
                <w:rStyle w:val="Hyperlink"/>
                <w:noProof/>
              </w:rPr>
              <w:t>5</w:t>
            </w:r>
            <w:r w:rsidR="000E4DA5">
              <w:rPr>
                <w:rFonts w:asciiTheme="minorHAnsi" w:eastAsiaTheme="minorEastAsia" w:hAnsiTheme="minorHAnsi" w:cstheme="minorBidi"/>
                <w:noProof/>
                <w:sz w:val="22"/>
                <w:lang w:val="en-MY" w:eastAsia="en-MY"/>
              </w:rPr>
              <w:tab/>
            </w:r>
            <w:r w:rsidR="000E4DA5" w:rsidRPr="0033799F">
              <w:rPr>
                <w:rStyle w:val="Hyperlink"/>
                <w:noProof/>
              </w:rPr>
              <w:t>Gun Types</w:t>
            </w:r>
            <w:r w:rsidR="000E4DA5">
              <w:rPr>
                <w:noProof/>
                <w:webHidden/>
              </w:rPr>
              <w:tab/>
            </w:r>
            <w:r w:rsidR="000E4DA5">
              <w:rPr>
                <w:noProof/>
                <w:webHidden/>
              </w:rPr>
              <w:fldChar w:fldCharType="begin"/>
            </w:r>
            <w:r w:rsidR="000E4DA5">
              <w:rPr>
                <w:noProof/>
                <w:webHidden/>
              </w:rPr>
              <w:instrText xml:space="preserve"> PAGEREF _Toc133245025 \h </w:instrText>
            </w:r>
            <w:r w:rsidR="000E4DA5">
              <w:rPr>
                <w:noProof/>
                <w:webHidden/>
              </w:rPr>
            </w:r>
            <w:r w:rsidR="000E4DA5">
              <w:rPr>
                <w:noProof/>
                <w:webHidden/>
              </w:rPr>
              <w:fldChar w:fldCharType="separate"/>
            </w:r>
            <w:r w:rsidR="00803AD6">
              <w:rPr>
                <w:noProof/>
                <w:webHidden/>
              </w:rPr>
              <w:t>4</w:t>
            </w:r>
            <w:r w:rsidR="000E4DA5">
              <w:rPr>
                <w:noProof/>
                <w:webHidden/>
              </w:rPr>
              <w:fldChar w:fldCharType="end"/>
            </w:r>
          </w:hyperlink>
        </w:p>
        <w:p w14:paraId="0B044633" w14:textId="0C79A92D" w:rsidR="000E4DA5" w:rsidRDefault="00FD27DD">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6" w:history="1">
            <w:r w:rsidR="000E4DA5" w:rsidRPr="0033799F">
              <w:rPr>
                <w:rStyle w:val="Hyperlink"/>
                <w:noProof/>
              </w:rPr>
              <w:t>6</w:t>
            </w:r>
            <w:r w:rsidR="000E4DA5">
              <w:rPr>
                <w:rFonts w:asciiTheme="minorHAnsi" w:eastAsiaTheme="minorEastAsia" w:hAnsiTheme="minorHAnsi" w:cstheme="minorBidi"/>
                <w:noProof/>
                <w:sz w:val="22"/>
                <w:lang w:val="en-MY" w:eastAsia="en-MY"/>
              </w:rPr>
              <w:tab/>
            </w:r>
            <w:r w:rsidR="000E4DA5" w:rsidRPr="0033799F">
              <w:rPr>
                <w:rStyle w:val="Hyperlink"/>
                <w:noProof/>
              </w:rPr>
              <w:t>Enemy</w:t>
            </w:r>
            <w:r w:rsidR="000E4DA5">
              <w:rPr>
                <w:noProof/>
                <w:webHidden/>
              </w:rPr>
              <w:tab/>
            </w:r>
            <w:r w:rsidR="000E4DA5">
              <w:rPr>
                <w:noProof/>
                <w:webHidden/>
              </w:rPr>
              <w:fldChar w:fldCharType="begin"/>
            </w:r>
            <w:r w:rsidR="000E4DA5">
              <w:rPr>
                <w:noProof/>
                <w:webHidden/>
              </w:rPr>
              <w:instrText xml:space="preserve"> PAGEREF _Toc133245026 \h </w:instrText>
            </w:r>
            <w:r w:rsidR="000E4DA5">
              <w:rPr>
                <w:noProof/>
                <w:webHidden/>
              </w:rPr>
            </w:r>
            <w:r w:rsidR="000E4DA5">
              <w:rPr>
                <w:noProof/>
                <w:webHidden/>
              </w:rPr>
              <w:fldChar w:fldCharType="separate"/>
            </w:r>
            <w:r w:rsidR="00803AD6">
              <w:rPr>
                <w:noProof/>
                <w:webHidden/>
              </w:rPr>
              <w:t>4</w:t>
            </w:r>
            <w:r w:rsidR="000E4DA5">
              <w:rPr>
                <w:noProof/>
                <w:webHidden/>
              </w:rPr>
              <w:fldChar w:fldCharType="end"/>
            </w:r>
          </w:hyperlink>
        </w:p>
        <w:p w14:paraId="3E05D7E9" w14:textId="07223BC7" w:rsidR="000E4DA5" w:rsidRDefault="00FD27DD">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7" w:history="1">
            <w:r w:rsidR="000E4DA5" w:rsidRPr="0033799F">
              <w:rPr>
                <w:rStyle w:val="Hyperlink"/>
                <w:noProof/>
              </w:rPr>
              <w:t>6.1</w:t>
            </w:r>
            <w:r w:rsidR="000E4DA5">
              <w:rPr>
                <w:rFonts w:asciiTheme="minorHAnsi" w:eastAsiaTheme="minorEastAsia" w:hAnsiTheme="minorHAnsi" w:cstheme="minorBidi"/>
                <w:noProof/>
                <w:sz w:val="22"/>
                <w:lang w:val="en-MY" w:eastAsia="en-MY"/>
              </w:rPr>
              <w:tab/>
            </w:r>
            <w:r w:rsidR="000E4DA5" w:rsidRPr="0033799F">
              <w:rPr>
                <w:rStyle w:val="Hyperlink"/>
                <w:noProof/>
              </w:rPr>
              <w:t>States</w:t>
            </w:r>
            <w:r w:rsidR="000E4DA5">
              <w:rPr>
                <w:noProof/>
                <w:webHidden/>
              </w:rPr>
              <w:tab/>
            </w:r>
            <w:r w:rsidR="000E4DA5">
              <w:rPr>
                <w:noProof/>
                <w:webHidden/>
              </w:rPr>
              <w:fldChar w:fldCharType="begin"/>
            </w:r>
            <w:r w:rsidR="000E4DA5">
              <w:rPr>
                <w:noProof/>
                <w:webHidden/>
              </w:rPr>
              <w:instrText xml:space="preserve"> PAGEREF _Toc133245027 \h </w:instrText>
            </w:r>
            <w:r w:rsidR="000E4DA5">
              <w:rPr>
                <w:noProof/>
                <w:webHidden/>
              </w:rPr>
            </w:r>
            <w:r w:rsidR="000E4DA5">
              <w:rPr>
                <w:noProof/>
                <w:webHidden/>
              </w:rPr>
              <w:fldChar w:fldCharType="separate"/>
            </w:r>
            <w:r w:rsidR="00803AD6">
              <w:rPr>
                <w:noProof/>
                <w:webHidden/>
              </w:rPr>
              <w:t>4</w:t>
            </w:r>
            <w:r w:rsidR="000E4DA5">
              <w:rPr>
                <w:noProof/>
                <w:webHidden/>
              </w:rPr>
              <w:fldChar w:fldCharType="end"/>
            </w:r>
          </w:hyperlink>
        </w:p>
        <w:p w14:paraId="0138E721" w14:textId="2EB5B0A3" w:rsidR="000E4DA5" w:rsidRDefault="00FD27DD">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8" w:history="1">
            <w:r w:rsidR="000E4DA5" w:rsidRPr="0033799F">
              <w:rPr>
                <w:rStyle w:val="Hyperlink"/>
                <w:noProof/>
              </w:rPr>
              <w:t>6.2</w:t>
            </w:r>
            <w:r w:rsidR="000E4DA5">
              <w:rPr>
                <w:rFonts w:asciiTheme="minorHAnsi" w:eastAsiaTheme="minorEastAsia" w:hAnsiTheme="minorHAnsi" w:cstheme="minorBidi"/>
                <w:noProof/>
                <w:sz w:val="22"/>
                <w:lang w:val="en-MY" w:eastAsia="en-MY"/>
              </w:rPr>
              <w:tab/>
            </w:r>
            <w:r w:rsidR="000E4DA5" w:rsidRPr="0033799F">
              <w:rPr>
                <w:rStyle w:val="Hyperlink"/>
                <w:noProof/>
              </w:rPr>
              <w:t>Decision Making - Fuzzy Logic</w:t>
            </w:r>
            <w:r w:rsidR="000E4DA5">
              <w:rPr>
                <w:noProof/>
                <w:webHidden/>
              </w:rPr>
              <w:tab/>
            </w:r>
            <w:r w:rsidR="000E4DA5">
              <w:rPr>
                <w:noProof/>
                <w:webHidden/>
              </w:rPr>
              <w:fldChar w:fldCharType="begin"/>
            </w:r>
            <w:r w:rsidR="000E4DA5">
              <w:rPr>
                <w:noProof/>
                <w:webHidden/>
              </w:rPr>
              <w:instrText xml:space="preserve"> PAGEREF _Toc133245028 \h </w:instrText>
            </w:r>
            <w:r w:rsidR="000E4DA5">
              <w:rPr>
                <w:noProof/>
                <w:webHidden/>
              </w:rPr>
            </w:r>
            <w:r w:rsidR="000E4DA5">
              <w:rPr>
                <w:noProof/>
                <w:webHidden/>
              </w:rPr>
              <w:fldChar w:fldCharType="separate"/>
            </w:r>
            <w:r w:rsidR="00803AD6">
              <w:rPr>
                <w:noProof/>
                <w:webHidden/>
              </w:rPr>
              <w:t>4</w:t>
            </w:r>
            <w:r w:rsidR="000E4DA5">
              <w:rPr>
                <w:noProof/>
                <w:webHidden/>
              </w:rPr>
              <w:fldChar w:fldCharType="end"/>
            </w:r>
          </w:hyperlink>
        </w:p>
        <w:p w14:paraId="7F079C86" w14:textId="1B039C14" w:rsidR="000E4DA5" w:rsidRDefault="00FD27DD">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9" w:history="1">
            <w:r w:rsidR="000E4DA5" w:rsidRPr="0033799F">
              <w:rPr>
                <w:rStyle w:val="Hyperlink"/>
                <w:noProof/>
              </w:rPr>
              <w:t>6.3</w:t>
            </w:r>
            <w:r w:rsidR="000E4DA5">
              <w:rPr>
                <w:rFonts w:asciiTheme="minorHAnsi" w:eastAsiaTheme="minorEastAsia" w:hAnsiTheme="minorHAnsi" w:cstheme="minorBidi"/>
                <w:noProof/>
                <w:sz w:val="22"/>
                <w:lang w:val="en-MY" w:eastAsia="en-MY"/>
              </w:rPr>
              <w:tab/>
            </w:r>
            <w:r w:rsidR="000E4DA5" w:rsidRPr="0033799F">
              <w:rPr>
                <w:rStyle w:val="Hyperlink"/>
                <w:noProof/>
              </w:rPr>
              <w:t>Adaptive system</w:t>
            </w:r>
            <w:r w:rsidR="000E4DA5">
              <w:rPr>
                <w:noProof/>
                <w:webHidden/>
              </w:rPr>
              <w:tab/>
            </w:r>
            <w:r w:rsidR="000E4DA5">
              <w:rPr>
                <w:noProof/>
                <w:webHidden/>
              </w:rPr>
              <w:fldChar w:fldCharType="begin"/>
            </w:r>
            <w:r w:rsidR="000E4DA5">
              <w:rPr>
                <w:noProof/>
                <w:webHidden/>
              </w:rPr>
              <w:instrText xml:space="preserve"> PAGEREF _Toc133245029 \h </w:instrText>
            </w:r>
            <w:r w:rsidR="000E4DA5">
              <w:rPr>
                <w:noProof/>
                <w:webHidden/>
              </w:rPr>
            </w:r>
            <w:r w:rsidR="000E4DA5">
              <w:rPr>
                <w:noProof/>
                <w:webHidden/>
              </w:rPr>
              <w:fldChar w:fldCharType="separate"/>
            </w:r>
            <w:r w:rsidR="00803AD6">
              <w:rPr>
                <w:noProof/>
                <w:webHidden/>
              </w:rPr>
              <w:t>5</w:t>
            </w:r>
            <w:r w:rsidR="000E4DA5">
              <w:rPr>
                <w:noProof/>
                <w:webHidden/>
              </w:rPr>
              <w:fldChar w:fldCharType="end"/>
            </w:r>
          </w:hyperlink>
        </w:p>
        <w:p w14:paraId="620CC215" w14:textId="08E5A9B7" w:rsidR="000E4DA5" w:rsidRDefault="00FD27DD">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0" w:history="1">
            <w:r w:rsidR="000E4DA5" w:rsidRPr="0033799F">
              <w:rPr>
                <w:rStyle w:val="Hyperlink"/>
                <w:noProof/>
              </w:rPr>
              <w:t>6.4</w:t>
            </w:r>
            <w:r w:rsidR="000E4DA5">
              <w:rPr>
                <w:rFonts w:asciiTheme="minorHAnsi" w:eastAsiaTheme="minorEastAsia" w:hAnsiTheme="minorHAnsi" w:cstheme="minorBidi"/>
                <w:noProof/>
                <w:sz w:val="22"/>
                <w:lang w:val="en-MY" w:eastAsia="en-MY"/>
              </w:rPr>
              <w:tab/>
            </w:r>
            <w:r w:rsidR="000E4DA5" w:rsidRPr="0033799F">
              <w:rPr>
                <w:rStyle w:val="Hyperlink"/>
                <w:noProof/>
              </w:rPr>
              <w:t>Vision Cone</w:t>
            </w:r>
            <w:r w:rsidR="000E4DA5">
              <w:rPr>
                <w:noProof/>
                <w:webHidden/>
              </w:rPr>
              <w:tab/>
            </w:r>
            <w:r w:rsidR="000E4DA5">
              <w:rPr>
                <w:noProof/>
                <w:webHidden/>
              </w:rPr>
              <w:fldChar w:fldCharType="begin"/>
            </w:r>
            <w:r w:rsidR="000E4DA5">
              <w:rPr>
                <w:noProof/>
                <w:webHidden/>
              </w:rPr>
              <w:instrText xml:space="preserve"> PAGEREF _Toc133245030 \h </w:instrText>
            </w:r>
            <w:r w:rsidR="000E4DA5">
              <w:rPr>
                <w:noProof/>
                <w:webHidden/>
              </w:rPr>
            </w:r>
            <w:r w:rsidR="000E4DA5">
              <w:rPr>
                <w:noProof/>
                <w:webHidden/>
              </w:rPr>
              <w:fldChar w:fldCharType="separate"/>
            </w:r>
            <w:r w:rsidR="00803AD6">
              <w:rPr>
                <w:noProof/>
                <w:webHidden/>
              </w:rPr>
              <w:t>5</w:t>
            </w:r>
            <w:r w:rsidR="000E4DA5">
              <w:rPr>
                <w:noProof/>
                <w:webHidden/>
              </w:rPr>
              <w:fldChar w:fldCharType="end"/>
            </w:r>
          </w:hyperlink>
        </w:p>
        <w:p w14:paraId="1E7E7952" w14:textId="0F897044" w:rsidR="000E4DA5" w:rsidRDefault="00FD27DD">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1" w:history="1">
            <w:r w:rsidR="000E4DA5" w:rsidRPr="0033799F">
              <w:rPr>
                <w:rStyle w:val="Hyperlink"/>
                <w:noProof/>
              </w:rPr>
              <w:t>6.5</w:t>
            </w:r>
            <w:r w:rsidR="000E4DA5">
              <w:rPr>
                <w:rFonts w:asciiTheme="minorHAnsi" w:eastAsiaTheme="minorEastAsia" w:hAnsiTheme="minorHAnsi" w:cstheme="minorBidi"/>
                <w:noProof/>
                <w:sz w:val="22"/>
                <w:lang w:val="en-MY" w:eastAsia="en-MY"/>
              </w:rPr>
              <w:tab/>
            </w:r>
            <w:r w:rsidR="000E4DA5" w:rsidRPr="0033799F">
              <w:rPr>
                <w:rStyle w:val="Hyperlink"/>
                <w:noProof/>
              </w:rPr>
              <w:t>Pathfinding</w:t>
            </w:r>
            <w:r w:rsidR="000E4DA5">
              <w:rPr>
                <w:noProof/>
                <w:webHidden/>
              </w:rPr>
              <w:tab/>
            </w:r>
            <w:r w:rsidR="000E4DA5">
              <w:rPr>
                <w:noProof/>
                <w:webHidden/>
              </w:rPr>
              <w:fldChar w:fldCharType="begin"/>
            </w:r>
            <w:r w:rsidR="000E4DA5">
              <w:rPr>
                <w:noProof/>
                <w:webHidden/>
              </w:rPr>
              <w:instrText xml:space="preserve"> PAGEREF _Toc133245031 \h </w:instrText>
            </w:r>
            <w:r w:rsidR="000E4DA5">
              <w:rPr>
                <w:noProof/>
                <w:webHidden/>
              </w:rPr>
            </w:r>
            <w:r w:rsidR="000E4DA5">
              <w:rPr>
                <w:noProof/>
                <w:webHidden/>
              </w:rPr>
              <w:fldChar w:fldCharType="separate"/>
            </w:r>
            <w:r w:rsidR="00803AD6">
              <w:rPr>
                <w:noProof/>
                <w:webHidden/>
              </w:rPr>
              <w:t>5</w:t>
            </w:r>
            <w:r w:rsidR="000E4DA5">
              <w:rPr>
                <w:noProof/>
                <w:webHidden/>
              </w:rPr>
              <w:fldChar w:fldCharType="end"/>
            </w:r>
          </w:hyperlink>
        </w:p>
        <w:p w14:paraId="75010285" w14:textId="10FE0F98" w:rsidR="000E4DA5" w:rsidRDefault="00FD27DD">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32" w:history="1">
            <w:r w:rsidR="000E4DA5" w:rsidRPr="0033799F">
              <w:rPr>
                <w:rStyle w:val="Hyperlink"/>
                <w:noProof/>
              </w:rPr>
              <w:t>7</w:t>
            </w:r>
            <w:r w:rsidR="000E4DA5">
              <w:rPr>
                <w:rFonts w:asciiTheme="minorHAnsi" w:eastAsiaTheme="minorEastAsia" w:hAnsiTheme="minorHAnsi" w:cstheme="minorBidi"/>
                <w:noProof/>
                <w:sz w:val="22"/>
                <w:lang w:val="en-MY" w:eastAsia="en-MY"/>
              </w:rPr>
              <w:tab/>
            </w:r>
            <w:r w:rsidR="000E4DA5" w:rsidRPr="0033799F">
              <w:rPr>
                <w:rStyle w:val="Hyperlink"/>
                <w:noProof/>
              </w:rPr>
              <w:t>Procedural level generation</w:t>
            </w:r>
            <w:r w:rsidR="000E4DA5">
              <w:rPr>
                <w:noProof/>
                <w:webHidden/>
              </w:rPr>
              <w:tab/>
            </w:r>
            <w:r w:rsidR="000E4DA5">
              <w:rPr>
                <w:noProof/>
                <w:webHidden/>
              </w:rPr>
              <w:fldChar w:fldCharType="begin"/>
            </w:r>
            <w:r w:rsidR="000E4DA5">
              <w:rPr>
                <w:noProof/>
                <w:webHidden/>
              </w:rPr>
              <w:instrText xml:space="preserve"> PAGEREF _Toc133245032 \h </w:instrText>
            </w:r>
            <w:r w:rsidR="000E4DA5">
              <w:rPr>
                <w:noProof/>
                <w:webHidden/>
              </w:rPr>
            </w:r>
            <w:r w:rsidR="000E4DA5">
              <w:rPr>
                <w:noProof/>
                <w:webHidden/>
              </w:rPr>
              <w:fldChar w:fldCharType="separate"/>
            </w:r>
            <w:r w:rsidR="00803AD6">
              <w:rPr>
                <w:noProof/>
                <w:webHidden/>
              </w:rPr>
              <w:t>6</w:t>
            </w:r>
            <w:r w:rsidR="000E4DA5">
              <w:rPr>
                <w:noProof/>
                <w:webHidden/>
              </w:rPr>
              <w:fldChar w:fldCharType="end"/>
            </w:r>
          </w:hyperlink>
        </w:p>
        <w:p w14:paraId="42CAB050" w14:textId="582EAF3E" w:rsidR="000E4DA5" w:rsidRDefault="00FD27DD">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33" w:history="1">
            <w:r w:rsidR="000E4DA5" w:rsidRPr="0033799F">
              <w:rPr>
                <w:rStyle w:val="Hyperlink"/>
                <w:noProof/>
              </w:rPr>
              <w:t>8</w:t>
            </w:r>
            <w:r w:rsidR="000E4DA5">
              <w:rPr>
                <w:rFonts w:asciiTheme="minorHAnsi" w:eastAsiaTheme="minorEastAsia" w:hAnsiTheme="minorHAnsi" w:cstheme="minorBidi"/>
                <w:noProof/>
                <w:sz w:val="22"/>
                <w:lang w:val="en-MY" w:eastAsia="en-MY"/>
              </w:rPr>
              <w:tab/>
            </w:r>
            <w:r w:rsidR="000E4DA5" w:rsidRPr="0033799F">
              <w:rPr>
                <w:rStyle w:val="Hyperlink"/>
                <w:noProof/>
              </w:rPr>
              <w:t>Accessibility settings</w:t>
            </w:r>
            <w:r w:rsidR="000E4DA5">
              <w:rPr>
                <w:noProof/>
                <w:webHidden/>
              </w:rPr>
              <w:tab/>
            </w:r>
            <w:r w:rsidR="000E4DA5">
              <w:rPr>
                <w:noProof/>
                <w:webHidden/>
              </w:rPr>
              <w:fldChar w:fldCharType="begin"/>
            </w:r>
            <w:r w:rsidR="000E4DA5">
              <w:rPr>
                <w:noProof/>
                <w:webHidden/>
              </w:rPr>
              <w:instrText xml:space="preserve"> PAGEREF _Toc133245033 \h </w:instrText>
            </w:r>
            <w:r w:rsidR="000E4DA5">
              <w:rPr>
                <w:noProof/>
                <w:webHidden/>
              </w:rPr>
            </w:r>
            <w:r w:rsidR="000E4DA5">
              <w:rPr>
                <w:noProof/>
                <w:webHidden/>
              </w:rPr>
              <w:fldChar w:fldCharType="separate"/>
            </w:r>
            <w:r w:rsidR="00803AD6">
              <w:rPr>
                <w:noProof/>
                <w:webHidden/>
              </w:rPr>
              <w:t>6</w:t>
            </w:r>
            <w:r w:rsidR="000E4DA5">
              <w:rPr>
                <w:noProof/>
                <w:webHidden/>
              </w:rPr>
              <w:fldChar w:fldCharType="end"/>
            </w:r>
          </w:hyperlink>
        </w:p>
        <w:p w14:paraId="74DABA9C" w14:textId="044C0EF0" w:rsidR="000E4DA5" w:rsidRDefault="00FD27DD">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4" w:history="1">
            <w:r w:rsidR="000E4DA5" w:rsidRPr="0033799F">
              <w:rPr>
                <w:rStyle w:val="Hyperlink"/>
                <w:noProof/>
              </w:rPr>
              <w:t>8.1</w:t>
            </w:r>
            <w:r w:rsidR="000E4DA5">
              <w:rPr>
                <w:rFonts w:asciiTheme="minorHAnsi" w:eastAsiaTheme="minorEastAsia" w:hAnsiTheme="minorHAnsi" w:cstheme="minorBidi"/>
                <w:noProof/>
                <w:sz w:val="22"/>
                <w:lang w:val="en-MY" w:eastAsia="en-MY"/>
              </w:rPr>
              <w:tab/>
            </w:r>
            <w:r w:rsidR="000E4DA5" w:rsidRPr="0033799F">
              <w:rPr>
                <w:rStyle w:val="Hyperlink"/>
                <w:noProof/>
              </w:rPr>
              <w:t>Magnifier</w:t>
            </w:r>
            <w:r w:rsidR="000E4DA5">
              <w:rPr>
                <w:noProof/>
                <w:webHidden/>
              </w:rPr>
              <w:tab/>
            </w:r>
            <w:r w:rsidR="000E4DA5">
              <w:rPr>
                <w:noProof/>
                <w:webHidden/>
              </w:rPr>
              <w:fldChar w:fldCharType="begin"/>
            </w:r>
            <w:r w:rsidR="000E4DA5">
              <w:rPr>
                <w:noProof/>
                <w:webHidden/>
              </w:rPr>
              <w:instrText xml:space="preserve"> PAGEREF _Toc133245034 \h </w:instrText>
            </w:r>
            <w:r w:rsidR="000E4DA5">
              <w:rPr>
                <w:noProof/>
                <w:webHidden/>
              </w:rPr>
            </w:r>
            <w:r w:rsidR="000E4DA5">
              <w:rPr>
                <w:noProof/>
                <w:webHidden/>
              </w:rPr>
              <w:fldChar w:fldCharType="separate"/>
            </w:r>
            <w:r w:rsidR="00803AD6">
              <w:rPr>
                <w:noProof/>
                <w:webHidden/>
              </w:rPr>
              <w:t>7</w:t>
            </w:r>
            <w:r w:rsidR="000E4DA5">
              <w:rPr>
                <w:noProof/>
                <w:webHidden/>
              </w:rPr>
              <w:fldChar w:fldCharType="end"/>
            </w:r>
          </w:hyperlink>
        </w:p>
        <w:p w14:paraId="0635F2CE" w14:textId="2E1FBFCB" w:rsidR="000E4DA5" w:rsidRDefault="00FD27DD">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5" w:history="1">
            <w:r w:rsidR="000E4DA5" w:rsidRPr="0033799F">
              <w:rPr>
                <w:rStyle w:val="Hyperlink"/>
                <w:noProof/>
              </w:rPr>
              <w:t>8.2</w:t>
            </w:r>
            <w:r w:rsidR="000E4DA5">
              <w:rPr>
                <w:rFonts w:asciiTheme="minorHAnsi" w:eastAsiaTheme="minorEastAsia" w:hAnsiTheme="minorHAnsi" w:cstheme="minorBidi"/>
                <w:noProof/>
                <w:sz w:val="22"/>
                <w:lang w:val="en-MY" w:eastAsia="en-MY"/>
              </w:rPr>
              <w:tab/>
            </w:r>
            <w:r w:rsidR="000E4DA5" w:rsidRPr="0033799F">
              <w:rPr>
                <w:rStyle w:val="Hyperlink"/>
                <w:noProof/>
              </w:rPr>
              <w:t>Rebind Controls</w:t>
            </w:r>
            <w:r w:rsidR="000E4DA5">
              <w:rPr>
                <w:noProof/>
                <w:webHidden/>
              </w:rPr>
              <w:tab/>
            </w:r>
            <w:r w:rsidR="000E4DA5">
              <w:rPr>
                <w:noProof/>
                <w:webHidden/>
              </w:rPr>
              <w:fldChar w:fldCharType="begin"/>
            </w:r>
            <w:r w:rsidR="000E4DA5">
              <w:rPr>
                <w:noProof/>
                <w:webHidden/>
              </w:rPr>
              <w:instrText xml:space="preserve"> PAGEREF _Toc133245035 \h </w:instrText>
            </w:r>
            <w:r w:rsidR="000E4DA5">
              <w:rPr>
                <w:noProof/>
                <w:webHidden/>
              </w:rPr>
            </w:r>
            <w:r w:rsidR="000E4DA5">
              <w:rPr>
                <w:noProof/>
                <w:webHidden/>
              </w:rPr>
              <w:fldChar w:fldCharType="separate"/>
            </w:r>
            <w:r w:rsidR="00803AD6">
              <w:rPr>
                <w:noProof/>
                <w:webHidden/>
              </w:rPr>
              <w:t>8</w:t>
            </w:r>
            <w:r w:rsidR="000E4DA5">
              <w:rPr>
                <w:noProof/>
                <w:webHidden/>
              </w:rPr>
              <w:fldChar w:fldCharType="end"/>
            </w:r>
          </w:hyperlink>
        </w:p>
        <w:p w14:paraId="5EB06D53" w14:textId="0A21012C" w:rsidR="000E4DA5" w:rsidRDefault="00FD27DD">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6" w:history="1">
            <w:r w:rsidR="000E4DA5" w:rsidRPr="0033799F">
              <w:rPr>
                <w:rStyle w:val="Hyperlink"/>
                <w:noProof/>
              </w:rPr>
              <w:t>8.3</w:t>
            </w:r>
            <w:r w:rsidR="000E4DA5">
              <w:rPr>
                <w:rFonts w:asciiTheme="minorHAnsi" w:eastAsiaTheme="minorEastAsia" w:hAnsiTheme="minorHAnsi" w:cstheme="minorBidi"/>
                <w:noProof/>
                <w:sz w:val="22"/>
                <w:lang w:val="en-MY" w:eastAsia="en-MY"/>
              </w:rPr>
              <w:tab/>
            </w:r>
            <w:r w:rsidR="000E4DA5" w:rsidRPr="0033799F">
              <w:rPr>
                <w:rStyle w:val="Hyperlink"/>
                <w:noProof/>
              </w:rPr>
              <w:t>Visual cues as alternate to Audio cue</w:t>
            </w:r>
            <w:r w:rsidR="000E4DA5">
              <w:rPr>
                <w:noProof/>
                <w:webHidden/>
              </w:rPr>
              <w:tab/>
            </w:r>
            <w:r w:rsidR="000E4DA5">
              <w:rPr>
                <w:noProof/>
                <w:webHidden/>
              </w:rPr>
              <w:fldChar w:fldCharType="begin"/>
            </w:r>
            <w:r w:rsidR="000E4DA5">
              <w:rPr>
                <w:noProof/>
                <w:webHidden/>
              </w:rPr>
              <w:instrText xml:space="preserve"> PAGEREF _Toc133245036 \h </w:instrText>
            </w:r>
            <w:r w:rsidR="000E4DA5">
              <w:rPr>
                <w:noProof/>
                <w:webHidden/>
              </w:rPr>
            </w:r>
            <w:r w:rsidR="000E4DA5">
              <w:rPr>
                <w:noProof/>
                <w:webHidden/>
              </w:rPr>
              <w:fldChar w:fldCharType="separate"/>
            </w:r>
            <w:r w:rsidR="00803AD6">
              <w:rPr>
                <w:noProof/>
                <w:webHidden/>
              </w:rPr>
              <w:t>9</w:t>
            </w:r>
            <w:r w:rsidR="000E4DA5">
              <w:rPr>
                <w:noProof/>
                <w:webHidden/>
              </w:rPr>
              <w:fldChar w:fldCharType="end"/>
            </w:r>
          </w:hyperlink>
        </w:p>
        <w:p w14:paraId="341ECB2E" w14:textId="5AB3EDBE" w:rsidR="000E4DA5" w:rsidRDefault="000E4DA5">
          <w:r>
            <w:rPr>
              <w:b/>
              <w:bCs/>
              <w:noProof/>
            </w:rPr>
            <w:fldChar w:fldCharType="end"/>
          </w:r>
        </w:p>
      </w:sdtContent>
    </w:sdt>
    <w:p w14:paraId="102D44EE" w14:textId="78FBFF50" w:rsidR="00916337" w:rsidRPr="00F474B1" w:rsidRDefault="00916337" w:rsidP="00916337">
      <w:pPr>
        <w:rPr>
          <w:szCs w:val="24"/>
        </w:rPr>
      </w:pPr>
    </w:p>
    <w:p w14:paraId="33BA1F0D" w14:textId="1607FE1A" w:rsidR="00044063" w:rsidRPr="00C815D3" w:rsidRDefault="00916337" w:rsidP="00044063">
      <w:pPr>
        <w:pStyle w:val="Heading1"/>
        <w:numPr>
          <w:ilvl w:val="0"/>
          <w:numId w:val="0"/>
        </w:numPr>
        <w:ind w:left="432"/>
      </w:pPr>
      <w:r w:rsidRPr="00F474B1">
        <w:br w:type="page"/>
      </w:r>
    </w:p>
    <w:p w14:paraId="6AA0488A" w14:textId="7FAE3E51" w:rsidR="003B0ECB" w:rsidRPr="003B0ECB" w:rsidRDefault="003B0ECB" w:rsidP="000E4DA5">
      <w:pPr>
        <w:pStyle w:val="Heading1"/>
        <w:rPr>
          <w:color w:val="FF0000"/>
        </w:rPr>
      </w:pPr>
      <w:bookmarkStart w:id="0" w:name="_Toc133245022"/>
      <w:bookmarkStart w:id="1" w:name="_Hlk133249747"/>
      <w:r w:rsidRPr="003B0ECB">
        <w:rPr>
          <w:color w:val="FF0000"/>
        </w:rPr>
        <w:lastRenderedPageBreak/>
        <w:t xml:space="preserve">More </w:t>
      </w:r>
      <w:proofErr w:type="gramStart"/>
      <w:r w:rsidRPr="003B0ECB">
        <w:rPr>
          <w:color w:val="FF0000"/>
        </w:rPr>
        <w:t>technical ,</w:t>
      </w:r>
      <w:proofErr w:type="gramEnd"/>
      <w:r w:rsidRPr="003B0ECB">
        <w:rPr>
          <w:color w:val="FF0000"/>
        </w:rPr>
        <w:t xml:space="preserve"> how the software works </w:t>
      </w:r>
      <w:r w:rsidR="004C18D6">
        <w:rPr>
          <w:color w:val="FF0000"/>
        </w:rPr>
        <w:t>, Used justified to make it more clean.</w:t>
      </w:r>
      <w:bookmarkStart w:id="2" w:name="_GoBack"/>
      <w:bookmarkEnd w:id="2"/>
    </w:p>
    <w:p w14:paraId="39F463AC" w14:textId="5357CEAB" w:rsidR="00044063" w:rsidRDefault="00144CA7" w:rsidP="000E4DA5">
      <w:pPr>
        <w:pStyle w:val="Heading1"/>
      </w:pPr>
      <w:r>
        <w:t>Accessibility in game for disabled people</w:t>
      </w:r>
      <w:bookmarkEnd w:id="0"/>
    </w:p>
    <w:p w14:paraId="632DB005" w14:textId="25B03A32" w:rsidR="00144CA7" w:rsidRDefault="00144CA7" w:rsidP="00044063">
      <w:r>
        <w:t xml:space="preserve">The purpose for this Technical Design Document is to outline the design and development for a game called </w:t>
      </w:r>
      <w:proofErr w:type="spellStart"/>
      <w:r>
        <w:t>LabEscape</w:t>
      </w:r>
      <w:proofErr w:type="spellEnd"/>
      <w:r>
        <w:t xml:space="preserve"> that focus on testing the accessibility features for people with disabilities. </w:t>
      </w:r>
    </w:p>
    <w:p w14:paraId="151322BD" w14:textId="55C62D49" w:rsidR="009F7319" w:rsidRDefault="009F7319" w:rsidP="000E4DA5">
      <w:pPr>
        <w:pStyle w:val="Heading1"/>
      </w:pPr>
      <w:bookmarkStart w:id="3" w:name="_Toc133245023"/>
      <w:r>
        <w:t>Summary of the game</w:t>
      </w:r>
      <w:bookmarkEnd w:id="3"/>
    </w:p>
    <w:p w14:paraId="6AE205E0" w14:textId="2D13D40D" w:rsidR="00144CA7" w:rsidRDefault="00144CA7" w:rsidP="004C18D6">
      <w:pPr>
        <w:jc w:val="both"/>
      </w:pPr>
      <w:proofErr w:type="spellStart"/>
      <w:r>
        <w:t>LabEscape</w:t>
      </w:r>
      <w:proofErr w:type="spellEnd"/>
      <w:r>
        <w:t xml:space="preserve"> is first person rogue like shooter game in which the level layout and obstacle are procedurally generated at run time so that player can have a </w:t>
      </w:r>
      <w:r w:rsidR="000E4DA5">
        <w:t>different experience</w:t>
      </w:r>
      <w:r>
        <w:t xml:space="preserve"> </w:t>
      </w:r>
      <w:r w:rsidR="000E4DA5">
        <w:t>every time</w:t>
      </w:r>
      <w:r>
        <w:t xml:space="preserve">. The </w:t>
      </w:r>
      <w:r w:rsidR="000E4DA5">
        <w:t>in-game</w:t>
      </w:r>
      <w:r>
        <w:t xml:space="preserve"> objective is cleared out a number of </w:t>
      </w:r>
      <w:r w:rsidR="000E4DA5">
        <w:t>rooms</w:t>
      </w:r>
      <w:r>
        <w:t xml:space="preserve"> depending on the size of the lab room generated. Once the number of required </w:t>
      </w:r>
      <w:r w:rsidR="000E4DA5">
        <w:t>rooms</w:t>
      </w:r>
      <w:r>
        <w:t xml:space="preserve"> cleared has been </w:t>
      </w:r>
      <w:r w:rsidR="000E4DA5">
        <w:t>reached,</w:t>
      </w:r>
      <w:r>
        <w:t xml:space="preserve"> a door will </w:t>
      </w:r>
      <w:r w:rsidR="000E4DA5">
        <w:t>spawn</w:t>
      </w:r>
      <w:r>
        <w:t xml:space="preserve"> in the starting area where player must make their way back without dying as there is no healing option. Once player pass through the door. A message will appear declaring they have won. </w:t>
      </w:r>
      <w:r w:rsidR="009F7319">
        <w:t xml:space="preserve">They can use different types of weapons and ammo type against enemy that have adaptive system to the guns the player </w:t>
      </w:r>
      <w:r w:rsidR="000E4DA5">
        <w:t>is</w:t>
      </w:r>
      <w:r w:rsidR="009F7319">
        <w:t xml:space="preserve"> using.</w:t>
      </w:r>
    </w:p>
    <w:p w14:paraId="1AC2F7C8" w14:textId="56D29709" w:rsidR="005A21D2" w:rsidRPr="009F7995" w:rsidRDefault="005A21D2" w:rsidP="000E4DA5">
      <w:pPr>
        <w:pStyle w:val="Heading1"/>
      </w:pPr>
      <w:bookmarkStart w:id="4" w:name="_Toc133245024"/>
      <w:r w:rsidRPr="009F7995">
        <w:t>Bullet Elements</w:t>
      </w:r>
      <w:bookmarkEnd w:id="4"/>
    </w:p>
    <w:p w14:paraId="47AF8942" w14:textId="7172407A" w:rsidR="009F7995" w:rsidRPr="009F7995" w:rsidRDefault="009F7995" w:rsidP="00044063">
      <w:pPr>
        <w:rPr>
          <w:color w:val="000000" w:themeColor="text1"/>
        </w:rPr>
      </w:pPr>
      <w:r w:rsidRPr="009F7995">
        <w:rPr>
          <w:noProof/>
          <w:color w:val="000000" w:themeColor="text1"/>
        </w:rPr>
        <w:drawing>
          <wp:inline distT="0" distB="0" distL="0" distR="0" wp14:anchorId="3BF28345" wp14:editId="11AEC84E">
            <wp:extent cx="1258336" cy="1685925"/>
            <wp:effectExtent l="0" t="0" r="0" b="0"/>
            <wp:docPr id="1129987908"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87908" name="Picture 6" descr="Logo&#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3864" cy="1706729"/>
                    </a:xfrm>
                    <a:prstGeom prst="rect">
                      <a:avLst/>
                    </a:prstGeom>
                    <a:noFill/>
                    <a:ln>
                      <a:noFill/>
                    </a:ln>
                  </pic:spPr>
                </pic:pic>
              </a:graphicData>
            </a:graphic>
          </wp:inline>
        </w:drawing>
      </w:r>
      <w:r w:rsidRPr="009F7995">
        <w:rPr>
          <w:noProof/>
          <w:color w:val="000000" w:themeColor="text1"/>
        </w:rPr>
        <w:drawing>
          <wp:inline distT="0" distB="0" distL="0" distR="0" wp14:anchorId="61A2BCF7" wp14:editId="2AAC68BE">
            <wp:extent cx="1398721" cy="1685925"/>
            <wp:effectExtent l="0" t="0" r="0" b="0"/>
            <wp:docPr id="409777576" name="Picture 5"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7576" name="Picture 5" descr="A picture containing bubbl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4993" cy="1705538"/>
                    </a:xfrm>
                    <a:prstGeom prst="rect">
                      <a:avLst/>
                    </a:prstGeom>
                    <a:noFill/>
                    <a:ln>
                      <a:noFill/>
                    </a:ln>
                  </pic:spPr>
                </pic:pic>
              </a:graphicData>
            </a:graphic>
          </wp:inline>
        </w:drawing>
      </w:r>
      <w:r w:rsidRPr="009F7995">
        <w:rPr>
          <w:noProof/>
          <w:color w:val="000000" w:themeColor="text1"/>
        </w:rPr>
        <w:drawing>
          <wp:inline distT="0" distB="0" distL="0" distR="0" wp14:anchorId="3B3833D6" wp14:editId="1CFB036D">
            <wp:extent cx="1296636" cy="1684800"/>
            <wp:effectExtent l="0" t="0" r="0" b="0"/>
            <wp:docPr id="1693906436" name="Picture 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06436" name="Picture 4" descr="A picture containing 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6636" cy="1684800"/>
                    </a:xfrm>
                    <a:prstGeom prst="rect">
                      <a:avLst/>
                    </a:prstGeom>
                    <a:noFill/>
                    <a:ln>
                      <a:noFill/>
                    </a:ln>
                  </pic:spPr>
                </pic:pic>
              </a:graphicData>
            </a:graphic>
          </wp:inline>
        </w:drawing>
      </w:r>
      <w:r w:rsidRPr="009F7995">
        <w:rPr>
          <w:noProof/>
          <w:color w:val="000000" w:themeColor="text1"/>
        </w:rPr>
        <w:drawing>
          <wp:inline distT="0" distB="0" distL="0" distR="0" wp14:anchorId="4D2A8057" wp14:editId="0E0A4AE4">
            <wp:extent cx="1254849" cy="1688400"/>
            <wp:effectExtent l="0" t="0" r="2540" b="7620"/>
            <wp:docPr id="1300771864" name="Picture 11"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71864" name="Picture 11" descr="A picture containing bubbl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666" r="-1"/>
                    <a:stretch/>
                  </pic:blipFill>
                  <pic:spPr bwMode="auto">
                    <a:xfrm>
                      <a:off x="0" y="0"/>
                      <a:ext cx="1254849" cy="1688400"/>
                    </a:xfrm>
                    <a:prstGeom prst="rect">
                      <a:avLst/>
                    </a:prstGeom>
                    <a:noFill/>
                    <a:ln>
                      <a:noFill/>
                    </a:ln>
                    <a:extLst>
                      <a:ext uri="{53640926-AAD7-44D8-BBD7-CCE9431645EC}">
                        <a14:shadowObscured xmlns:a14="http://schemas.microsoft.com/office/drawing/2010/main"/>
                      </a:ext>
                    </a:extLst>
                  </pic:spPr>
                </pic:pic>
              </a:graphicData>
            </a:graphic>
          </wp:inline>
        </w:drawing>
      </w:r>
    </w:p>
    <w:p w14:paraId="4456472E" w14:textId="7B8804B0" w:rsidR="009F7995" w:rsidRPr="009F7995" w:rsidRDefault="009F7995" w:rsidP="00044063">
      <w:pPr>
        <w:rPr>
          <w:color w:val="000000" w:themeColor="text1"/>
        </w:rPr>
      </w:pPr>
      <w:r w:rsidRPr="009F7995">
        <w:rPr>
          <w:color w:val="000000" w:themeColor="text1"/>
        </w:rPr>
        <w:t xml:space="preserve">There are 4 different types of </w:t>
      </w:r>
      <w:r w:rsidR="000E4DA5" w:rsidRPr="009F7995">
        <w:rPr>
          <w:color w:val="000000" w:themeColor="text1"/>
        </w:rPr>
        <w:t>elements</w:t>
      </w:r>
      <w:r w:rsidRPr="009F7995">
        <w:rPr>
          <w:color w:val="000000" w:themeColor="text1"/>
        </w:rPr>
        <w:t xml:space="preserve"> and different </w:t>
      </w:r>
      <w:r w:rsidR="000E4DA5" w:rsidRPr="009F7995">
        <w:rPr>
          <w:color w:val="000000" w:themeColor="text1"/>
        </w:rPr>
        <w:t>effects.</w:t>
      </w:r>
    </w:p>
    <w:p w14:paraId="5D7373BB" w14:textId="2F2E3308" w:rsidR="009F7995" w:rsidRPr="009F7995" w:rsidRDefault="009F7995" w:rsidP="00044063">
      <w:pPr>
        <w:rPr>
          <w:color w:val="000000" w:themeColor="text1"/>
        </w:rPr>
      </w:pPr>
      <w:r w:rsidRPr="009F7995">
        <w:rPr>
          <w:color w:val="000000" w:themeColor="text1"/>
        </w:rPr>
        <w:t>Ice – Freeze the enemy movement for 2 seconds.</w:t>
      </w:r>
    </w:p>
    <w:p w14:paraId="3641375B" w14:textId="353BE0C9" w:rsidR="009F7995" w:rsidRPr="009F7995" w:rsidRDefault="009F7995" w:rsidP="00044063">
      <w:pPr>
        <w:rPr>
          <w:color w:val="000000" w:themeColor="text1"/>
        </w:rPr>
      </w:pPr>
      <w:r w:rsidRPr="009F7995">
        <w:rPr>
          <w:color w:val="000000" w:themeColor="text1"/>
        </w:rPr>
        <w:t xml:space="preserve">Fire – Set the enemy </w:t>
      </w:r>
      <w:r w:rsidR="000E4DA5" w:rsidRPr="009F7995">
        <w:rPr>
          <w:color w:val="000000" w:themeColor="text1"/>
        </w:rPr>
        <w:t>on,</w:t>
      </w:r>
      <w:r w:rsidRPr="009F7995">
        <w:rPr>
          <w:color w:val="000000" w:themeColor="text1"/>
        </w:rPr>
        <w:t xml:space="preserve"> deal damage over time for 3 seconds.</w:t>
      </w:r>
    </w:p>
    <w:p w14:paraId="4BEF4A02" w14:textId="080AD843" w:rsidR="009F7995" w:rsidRPr="009F7995" w:rsidRDefault="009F7995" w:rsidP="00044063">
      <w:pPr>
        <w:rPr>
          <w:color w:val="000000" w:themeColor="text1"/>
        </w:rPr>
      </w:pPr>
      <w:r w:rsidRPr="009F7995">
        <w:rPr>
          <w:color w:val="000000" w:themeColor="text1"/>
        </w:rPr>
        <w:t>Electric – Deal area of effect damage.</w:t>
      </w:r>
    </w:p>
    <w:p w14:paraId="4BA3AE2B" w14:textId="2208B65C" w:rsidR="009F7995" w:rsidRPr="009F7995" w:rsidRDefault="009F7995" w:rsidP="00044063">
      <w:pPr>
        <w:rPr>
          <w:color w:val="000000" w:themeColor="text1"/>
        </w:rPr>
      </w:pPr>
      <w:r w:rsidRPr="009F7995">
        <w:rPr>
          <w:color w:val="000000" w:themeColor="text1"/>
        </w:rPr>
        <w:t>Water – Slow the enemy movement for 4 seconds.</w:t>
      </w:r>
    </w:p>
    <w:p w14:paraId="57D20888" w14:textId="78F758DF" w:rsidR="009F7995" w:rsidRPr="009F7995" w:rsidRDefault="009F7995" w:rsidP="00044063">
      <w:pPr>
        <w:rPr>
          <w:color w:val="000000" w:themeColor="text1"/>
        </w:rPr>
      </w:pPr>
      <w:r w:rsidRPr="009F7995">
        <w:rPr>
          <w:color w:val="000000" w:themeColor="text1"/>
        </w:rPr>
        <w:t xml:space="preserve">Player can change their bullet types by interacting with these objects in </w:t>
      </w:r>
      <w:r w:rsidR="008E6A7E" w:rsidRPr="009F7995">
        <w:rPr>
          <w:color w:val="000000" w:themeColor="text1"/>
        </w:rPr>
        <w:t>game.</w:t>
      </w:r>
      <w:r w:rsidR="008E6A7E">
        <w:rPr>
          <w:color w:val="000000" w:themeColor="text1"/>
        </w:rPr>
        <w:t xml:space="preserve"> The game used </w:t>
      </w:r>
      <w:proofErr w:type="spellStart"/>
      <w:r w:rsidR="008E6A7E">
        <w:rPr>
          <w:color w:val="000000" w:themeColor="text1"/>
        </w:rPr>
        <w:t>Enum</w:t>
      </w:r>
      <w:proofErr w:type="spellEnd"/>
      <w:r w:rsidR="008E6A7E">
        <w:rPr>
          <w:color w:val="000000" w:themeColor="text1"/>
        </w:rPr>
        <w:t xml:space="preserve"> class called elements and when player interact one of </w:t>
      </w:r>
      <w:r w:rsidR="000E4DA5">
        <w:rPr>
          <w:color w:val="000000" w:themeColor="text1"/>
        </w:rPr>
        <w:t>these,</w:t>
      </w:r>
      <w:r w:rsidR="008E6A7E">
        <w:rPr>
          <w:color w:val="000000" w:themeColor="text1"/>
        </w:rPr>
        <w:t xml:space="preserve"> the bullet will update its element. The effects are applied when the bullet collide with the enemy. </w:t>
      </w:r>
    </w:p>
    <w:p w14:paraId="17B2272B" w14:textId="77777777" w:rsidR="008E6A7E" w:rsidRDefault="008E6A7E">
      <w:pPr>
        <w:spacing w:after="0" w:line="240" w:lineRule="auto"/>
        <w:rPr>
          <w:color w:val="000000" w:themeColor="text1"/>
        </w:rPr>
      </w:pPr>
      <w:r>
        <w:rPr>
          <w:color w:val="000000" w:themeColor="text1"/>
        </w:rPr>
        <w:br w:type="page"/>
      </w:r>
    </w:p>
    <w:p w14:paraId="5AA48290" w14:textId="010E2BC7" w:rsidR="005A21D2" w:rsidRDefault="005A21D2" w:rsidP="000E4DA5">
      <w:pPr>
        <w:pStyle w:val="Heading1"/>
      </w:pPr>
      <w:bookmarkStart w:id="5" w:name="_Toc133245025"/>
      <w:r w:rsidRPr="009F7995">
        <w:lastRenderedPageBreak/>
        <w:t>Gun Types</w:t>
      </w:r>
      <w:bookmarkEnd w:id="5"/>
    </w:p>
    <w:p w14:paraId="7844F2A6" w14:textId="51361399" w:rsidR="008E6A7E" w:rsidRDefault="008E6A7E" w:rsidP="00044063">
      <w:pPr>
        <w:rPr>
          <w:color w:val="000000" w:themeColor="text1"/>
        </w:rPr>
      </w:pPr>
      <w:r>
        <w:rPr>
          <w:noProof/>
        </w:rPr>
        <w:drawing>
          <wp:inline distT="0" distB="0" distL="0" distR="0" wp14:anchorId="73390E15" wp14:editId="5648D150">
            <wp:extent cx="1744807" cy="1684800"/>
            <wp:effectExtent l="0" t="0" r="8255" b="0"/>
            <wp:docPr id="1208667126"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126" name="Picture 14" descr="A picture containing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4807" cy="1684800"/>
                    </a:xfrm>
                    <a:prstGeom prst="rect">
                      <a:avLst/>
                    </a:prstGeom>
                    <a:noFill/>
                    <a:ln>
                      <a:noFill/>
                    </a:ln>
                  </pic:spPr>
                </pic:pic>
              </a:graphicData>
            </a:graphic>
          </wp:inline>
        </w:drawing>
      </w:r>
      <w:r>
        <w:rPr>
          <w:noProof/>
        </w:rPr>
        <w:drawing>
          <wp:inline distT="0" distB="0" distL="0" distR="0" wp14:anchorId="6EDE3024" wp14:editId="5D49AE15">
            <wp:extent cx="1494231" cy="1684800"/>
            <wp:effectExtent l="0" t="0" r="0" b="0"/>
            <wp:docPr id="1009355622" name="Picture 1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5622" name="Picture 13" descr="A picture containing text, sig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4231" cy="1684800"/>
                    </a:xfrm>
                    <a:prstGeom prst="rect">
                      <a:avLst/>
                    </a:prstGeom>
                    <a:noFill/>
                    <a:ln>
                      <a:noFill/>
                    </a:ln>
                  </pic:spPr>
                </pic:pic>
              </a:graphicData>
            </a:graphic>
          </wp:inline>
        </w:drawing>
      </w:r>
      <w:r>
        <w:rPr>
          <w:noProof/>
        </w:rPr>
        <w:drawing>
          <wp:inline distT="0" distB="0" distL="0" distR="0" wp14:anchorId="5CE9C04D" wp14:editId="2127705C">
            <wp:extent cx="1514479" cy="1684800"/>
            <wp:effectExtent l="0" t="0" r="0" b="0"/>
            <wp:docPr id="310231979" name="Picture 1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1979" name="Picture 12" descr="A picture containing text, sig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4479" cy="1684800"/>
                    </a:xfrm>
                    <a:prstGeom prst="rect">
                      <a:avLst/>
                    </a:prstGeom>
                    <a:noFill/>
                    <a:ln>
                      <a:noFill/>
                    </a:ln>
                  </pic:spPr>
                </pic:pic>
              </a:graphicData>
            </a:graphic>
          </wp:inline>
        </w:drawing>
      </w:r>
    </w:p>
    <w:p w14:paraId="06A1248E" w14:textId="21FF026B" w:rsidR="008E6A7E" w:rsidRDefault="008E6A7E" w:rsidP="00044063">
      <w:pPr>
        <w:rPr>
          <w:color w:val="000000" w:themeColor="text1"/>
        </w:rPr>
      </w:pPr>
      <w:r>
        <w:rPr>
          <w:color w:val="000000" w:themeColor="text1"/>
        </w:rPr>
        <w:t xml:space="preserve">There are 3 different </w:t>
      </w:r>
      <w:r w:rsidR="000E4DA5">
        <w:rPr>
          <w:color w:val="000000" w:themeColor="text1"/>
        </w:rPr>
        <w:t>types</w:t>
      </w:r>
      <w:r>
        <w:rPr>
          <w:color w:val="000000" w:themeColor="text1"/>
        </w:rPr>
        <w:t xml:space="preserve"> of </w:t>
      </w:r>
      <w:r w:rsidR="000E4DA5">
        <w:rPr>
          <w:color w:val="000000" w:themeColor="text1"/>
        </w:rPr>
        <w:t>guns</w:t>
      </w:r>
      <w:r>
        <w:rPr>
          <w:color w:val="000000" w:themeColor="text1"/>
        </w:rPr>
        <w:t xml:space="preserve"> in this game. </w:t>
      </w:r>
    </w:p>
    <w:p w14:paraId="31958377" w14:textId="0C340F13" w:rsidR="008E6A7E" w:rsidRDefault="008E6A7E" w:rsidP="00044063">
      <w:pPr>
        <w:rPr>
          <w:color w:val="000000" w:themeColor="text1"/>
        </w:rPr>
      </w:pPr>
      <w:r>
        <w:rPr>
          <w:color w:val="000000" w:themeColor="text1"/>
        </w:rPr>
        <w:t>Assault – Allow player to hold the fire button and keep firing until it run out of ammo or reload.</w:t>
      </w:r>
    </w:p>
    <w:p w14:paraId="7142D784" w14:textId="1D655B46" w:rsidR="008E6A7E" w:rsidRDefault="008E6A7E" w:rsidP="00044063">
      <w:pPr>
        <w:rPr>
          <w:color w:val="000000" w:themeColor="text1"/>
        </w:rPr>
      </w:pPr>
      <w:r>
        <w:rPr>
          <w:color w:val="000000" w:themeColor="text1"/>
        </w:rPr>
        <w:t>Burst – Fire 3 bullets with 1 click but required the fire button to be clicked again.</w:t>
      </w:r>
    </w:p>
    <w:p w14:paraId="333A250A" w14:textId="62F82FEE" w:rsidR="008E6A7E" w:rsidRDefault="008E6A7E" w:rsidP="00044063">
      <w:pPr>
        <w:rPr>
          <w:color w:val="000000" w:themeColor="text1"/>
        </w:rPr>
      </w:pPr>
      <w:r>
        <w:rPr>
          <w:color w:val="000000" w:themeColor="text1"/>
        </w:rPr>
        <w:t>Shotgun – Fire 5 bullets at shorter range which random spread</w:t>
      </w:r>
    </w:p>
    <w:p w14:paraId="321F1CC8" w14:textId="2C5C4EC0" w:rsidR="008E6A7E" w:rsidRDefault="008E6A7E" w:rsidP="00044063">
      <w:pPr>
        <w:rPr>
          <w:color w:val="000000" w:themeColor="text1"/>
        </w:rPr>
      </w:pPr>
      <w:r>
        <w:rPr>
          <w:color w:val="000000" w:themeColor="text1"/>
        </w:rPr>
        <w:t>This is achieved due to the custom gun script which control how the gun works. Some of settings are listed below:</w:t>
      </w:r>
    </w:p>
    <w:p w14:paraId="4DFAAC6E" w14:textId="1D4960B5" w:rsidR="008E6A7E" w:rsidRPr="000E4DA5" w:rsidRDefault="008E6A7E" w:rsidP="000E4DA5">
      <w:pPr>
        <w:pStyle w:val="ListParagraph"/>
        <w:numPr>
          <w:ilvl w:val="0"/>
          <w:numId w:val="17"/>
        </w:numPr>
        <w:rPr>
          <w:color w:val="000000" w:themeColor="text1"/>
        </w:rPr>
      </w:pPr>
      <w:r w:rsidRPr="000E4DA5">
        <w:rPr>
          <w:color w:val="000000" w:themeColor="text1"/>
        </w:rPr>
        <w:t xml:space="preserve">Time between shots </w:t>
      </w:r>
    </w:p>
    <w:p w14:paraId="2FB169B2" w14:textId="0C933402" w:rsidR="008E6A7E" w:rsidRPr="000E4DA5" w:rsidRDefault="008E6A7E" w:rsidP="000E4DA5">
      <w:pPr>
        <w:pStyle w:val="ListParagraph"/>
        <w:numPr>
          <w:ilvl w:val="0"/>
          <w:numId w:val="17"/>
        </w:numPr>
        <w:rPr>
          <w:color w:val="000000" w:themeColor="text1"/>
        </w:rPr>
      </w:pPr>
      <w:r w:rsidRPr="000E4DA5">
        <w:rPr>
          <w:color w:val="000000" w:themeColor="text1"/>
        </w:rPr>
        <w:t>Bullets per tap</w:t>
      </w:r>
    </w:p>
    <w:p w14:paraId="341C03B4" w14:textId="72B8CD84" w:rsidR="008E6A7E" w:rsidRPr="000E4DA5" w:rsidRDefault="008E6A7E" w:rsidP="000E4DA5">
      <w:pPr>
        <w:pStyle w:val="ListParagraph"/>
        <w:numPr>
          <w:ilvl w:val="0"/>
          <w:numId w:val="17"/>
        </w:numPr>
        <w:rPr>
          <w:color w:val="000000" w:themeColor="text1"/>
        </w:rPr>
      </w:pPr>
      <w:r w:rsidRPr="000E4DA5">
        <w:rPr>
          <w:color w:val="000000" w:themeColor="text1"/>
        </w:rPr>
        <w:t>Spread</w:t>
      </w:r>
    </w:p>
    <w:p w14:paraId="294E5CD9" w14:textId="50704B03" w:rsidR="000E4DA5" w:rsidRPr="000E4DA5" w:rsidRDefault="000E4DA5" w:rsidP="000E4DA5">
      <w:pPr>
        <w:pStyle w:val="ListParagraph"/>
        <w:numPr>
          <w:ilvl w:val="0"/>
          <w:numId w:val="17"/>
        </w:numPr>
        <w:rPr>
          <w:color w:val="000000" w:themeColor="text1"/>
        </w:rPr>
      </w:pPr>
      <w:r w:rsidRPr="000E4DA5">
        <w:rPr>
          <w:color w:val="000000" w:themeColor="text1"/>
        </w:rPr>
        <w:t>Magazine size</w:t>
      </w:r>
    </w:p>
    <w:p w14:paraId="702F9497" w14:textId="370878B9" w:rsidR="000E4DA5" w:rsidRPr="000E4DA5" w:rsidRDefault="000E4DA5" w:rsidP="000E4DA5">
      <w:pPr>
        <w:pStyle w:val="ListParagraph"/>
        <w:numPr>
          <w:ilvl w:val="0"/>
          <w:numId w:val="17"/>
        </w:numPr>
        <w:rPr>
          <w:color w:val="000000" w:themeColor="text1"/>
        </w:rPr>
      </w:pPr>
      <w:r w:rsidRPr="000E4DA5">
        <w:rPr>
          <w:color w:val="000000" w:themeColor="text1"/>
        </w:rPr>
        <w:t>Allow button hold.</w:t>
      </w:r>
    </w:p>
    <w:p w14:paraId="7D8682FE" w14:textId="03145B3B" w:rsidR="008E6A7E" w:rsidRPr="009F7995" w:rsidRDefault="000E4DA5" w:rsidP="00044063">
      <w:pPr>
        <w:rPr>
          <w:color w:val="000000" w:themeColor="text1"/>
        </w:rPr>
      </w:pPr>
      <w:r>
        <w:rPr>
          <w:color w:val="000000" w:themeColor="text1"/>
        </w:rPr>
        <w:t>Changing the value for some of these settings would allow the gun to behave differently.</w:t>
      </w:r>
    </w:p>
    <w:p w14:paraId="0352B99B" w14:textId="17A714C7" w:rsidR="009F7319" w:rsidRDefault="00044063" w:rsidP="000E4DA5">
      <w:pPr>
        <w:pStyle w:val="Heading1"/>
      </w:pPr>
      <w:bookmarkStart w:id="6" w:name="_Toc133245026"/>
      <w:r>
        <w:t>Enemy</w:t>
      </w:r>
      <w:bookmarkEnd w:id="6"/>
      <w:r>
        <w:t xml:space="preserve"> </w:t>
      </w:r>
    </w:p>
    <w:p w14:paraId="1D8CD080" w14:textId="2D870021" w:rsidR="000E4DA5" w:rsidRPr="000E4DA5" w:rsidRDefault="000E4DA5" w:rsidP="000E4DA5">
      <w:pPr>
        <w:pStyle w:val="Heading2"/>
      </w:pPr>
      <w:bookmarkStart w:id="7" w:name="_Toc133245027"/>
      <w:r>
        <w:t>States</w:t>
      </w:r>
      <w:bookmarkEnd w:id="7"/>
    </w:p>
    <w:p w14:paraId="2044FF24" w14:textId="2AF4E6F2" w:rsidR="009F7319" w:rsidRDefault="009F7319" w:rsidP="00044063">
      <w:r>
        <w:t>The enemy have 3 main states which is listed below.</w:t>
      </w:r>
    </w:p>
    <w:p w14:paraId="64C8466D" w14:textId="32D9887B" w:rsidR="009F7319" w:rsidRDefault="009F7319" w:rsidP="00044063">
      <w:r>
        <w:t xml:space="preserve">Patrolling: Enemy will patrol around the </w:t>
      </w:r>
      <w:r w:rsidR="000E4DA5">
        <w:t>room,</w:t>
      </w:r>
      <w:r>
        <w:t xml:space="preserve"> avoiding the obstacle for both player and enemy. There are multiple points in the room where the enemy must go </w:t>
      </w:r>
      <w:r w:rsidR="000E4DA5">
        <w:t>to,</w:t>
      </w:r>
      <w:r>
        <w:t xml:space="preserve"> the points are randomly chosen once the enemy has reach one of the </w:t>
      </w:r>
      <w:r w:rsidR="000E4DA5">
        <w:t>points</w:t>
      </w:r>
      <w:r>
        <w:t xml:space="preserve">. This will go in a loop so enemy will always patrol unless an event </w:t>
      </w:r>
      <w:r w:rsidR="000E4DA5">
        <w:t>occurs</w:t>
      </w:r>
      <w:r>
        <w:t>.</w:t>
      </w:r>
    </w:p>
    <w:p w14:paraId="1D813A78" w14:textId="644192B8" w:rsidR="009F7319" w:rsidRDefault="009F7319" w:rsidP="00044063">
      <w:r>
        <w:t xml:space="preserve">Chasing / Attacking: Enemy will chase the player if player is found. Player is considered found if enemy can see the player with their vision cone. Player will be </w:t>
      </w:r>
      <w:r w:rsidR="000E4DA5">
        <w:t>attacking</w:t>
      </w:r>
      <w:r>
        <w:t xml:space="preserve"> once player is in attacking range of the enemy.</w:t>
      </w:r>
    </w:p>
    <w:p w14:paraId="2A0CF7D1" w14:textId="493D282F" w:rsidR="009F7319" w:rsidRDefault="009F7319" w:rsidP="00044063">
      <w:r>
        <w:t xml:space="preserve">Retreating: Enemy will heal up if the enemy health is below a certain threshold unless an event </w:t>
      </w:r>
      <w:r w:rsidR="005A21D2">
        <w:t>occurs</w:t>
      </w:r>
      <w:r>
        <w:t>.</w:t>
      </w:r>
    </w:p>
    <w:p w14:paraId="462A8D45" w14:textId="78DA0287" w:rsidR="009F7319" w:rsidRDefault="000E4DA5" w:rsidP="000E4DA5">
      <w:pPr>
        <w:pStyle w:val="Heading2"/>
      </w:pPr>
      <w:bookmarkStart w:id="8" w:name="_Toc133245028"/>
      <w:r>
        <w:t xml:space="preserve">Decision Making - </w:t>
      </w:r>
      <w:r w:rsidR="009F7319">
        <w:t>Fuzzy Logic</w:t>
      </w:r>
      <w:bookmarkEnd w:id="8"/>
    </w:p>
    <w:p w14:paraId="0ADA5A1A" w14:textId="48731CD8" w:rsidR="009F7319" w:rsidRDefault="009F7319" w:rsidP="00044063">
      <w:r>
        <w:t>The enemy use fuzzy logic in their decision making.</w:t>
      </w:r>
    </w:p>
    <w:p w14:paraId="51815766" w14:textId="63DC56BC" w:rsidR="005A21D2" w:rsidRDefault="005A21D2" w:rsidP="00044063">
      <w:r>
        <w:lastRenderedPageBreak/>
        <w:t>Decision for the AI is decided like the table below where low, mid and high represent the threat level.</w:t>
      </w:r>
    </w:p>
    <w:tbl>
      <w:tblPr>
        <w:tblStyle w:val="TableGrid"/>
        <w:tblW w:w="0" w:type="auto"/>
        <w:tblLook w:val="04A0" w:firstRow="1" w:lastRow="0" w:firstColumn="1" w:lastColumn="0" w:noHBand="0" w:noVBand="1"/>
      </w:tblPr>
      <w:tblGrid>
        <w:gridCol w:w="2254"/>
        <w:gridCol w:w="2254"/>
        <w:gridCol w:w="2254"/>
        <w:gridCol w:w="2254"/>
      </w:tblGrid>
      <w:tr w:rsidR="009F7319" w14:paraId="176806FA" w14:textId="77777777" w:rsidTr="009F7319">
        <w:tc>
          <w:tcPr>
            <w:tcW w:w="2254" w:type="dxa"/>
          </w:tcPr>
          <w:p w14:paraId="377562BD" w14:textId="77777777" w:rsidR="009F7319" w:rsidRDefault="009F7319" w:rsidP="00044063"/>
        </w:tc>
        <w:tc>
          <w:tcPr>
            <w:tcW w:w="2254" w:type="dxa"/>
          </w:tcPr>
          <w:p w14:paraId="2D59B2DF" w14:textId="6815A8E1" w:rsidR="009F7319" w:rsidRDefault="009F7319" w:rsidP="00044063">
            <w:r>
              <w:t>Player Dying</w:t>
            </w:r>
          </w:p>
        </w:tc>
        <w:tc>
          <w:tcPr>
            <w:tcW w:w="2254" w:type="dxa"/>
          </w:tcPr>
          <w:p w14:paraId="652FD00E" w14:textId="6D9F64B7" w:rsidR="009F7319" w:rsidRDefault="009F7319" w:rsidP="00044063">
            <w:r>
              <w:t>Player Hurt</w:t>
            </w:r>
          </w:p>
        </w:tc>
        <w:tc>
          <w:tcPr>
            <w:tcW w:w="2254" w:type="dxa"/>
          </w:tcPr>
          <w:p w14:paraId="764D8804" w14:textId="6B90C138" w:rsidR="009F7319" w:rsidRDefault="009F7319" w:rsidP="00044063">
            <w:r>
              <w:t>Player Healthy</w:t>
            </w:r>
          </w:p>
        </w:tc>
      </w:tr>
      <w:tr w:rsidR="009F7319" w14:paraId="53AB1AA1" w14:textId="77777777" w:rsidTr="009F7319">
        <w:tc>
          <w:tcPr>
            <w:tcW w:w="2254" w:type="dxa"/>
          </w:tcPr>
          <w:p w14:paraId="0CE072AD" w14:textId="393EAC78" w:rsidR="009F7319" w:rsidRDefault="009F7319" w:rsidP="00044063">
            <w:r>
              <w:t>Enemy Dying</w:t>
            </w:r>
          </w:p>
        </w:tc>
        <w:tc>
          <w:tcPr>
            <w:tcW w:w="2254" w:type="dxa"/>
          </w:tcPr>
          <w:p w14:paraId="199BFFC3" w14:textId="11894BD9" w:rsidR="009F7319" w:rsidRDefault="005A21D2" w:rsidP="00044063">
            <w:r>
              <w:t>Mid</w:t>
            </w:r>
          </w:p>
        </w:tc>
        <w:tc>
          <w:tcPr>
            <w:tcW w:w="2254" w:type="dxa"/>
          </w:tcPr>
          <w:p w14:paraId="10AF9610" w14:textId="6702F0CF" w:rsidR="009F7319" w:rsidRDefault="005A21D2" w:rsidP="00044063">
            <w:r>
              <w:t>High</w:t>
            </w:r>
          </w:p>
        </w:tc>
        <w:tc>
          <w:tcPr>
            <w:tcW w:w="2254" w:type="dxa"/>
          </w:tcPr>
          <w:p w14:paraId="3B1C9C75" w14:textId="112003AA" w:rsidR="009F7319" w:rsidRDefault="005A21D2" w:rsidP="00044063">
            <w:r>
              <w:t>High</w:t>
            </w:r>
          </w:p>
        </w:tc>
      </w:tr>
      <w:tr w:rsidR="009F7319" w14:paraId="6A93B921" w14:textId="77777777" w:rsidTr="009F7319">
        <w:tc>
          <w:tcPr>
            <w:tcW w:w="2254" w:type="dxa"/>
          </w:tcPr>
          <w:p w14:paraId="6629826E" w14:textId="3FE0E51D" w:rsidR="009F7319" w:rsidRDefault="009F7319" w:rsidP="00044063">
            <w:r>
              <w:t>Enemy Hurt</w:t>
            </w:r>
          </w:p>
        </w:tc>
        <w:tc>
          <w:tcPr>
            <w:tcW w:w="2254" w:type="dxa"/>
          </w:tcPr>
          <w:p w14:paraId="617D9E09" w14:textId="74390E20" w:rsidR="009F7319" w:rsidRDefault="005A21D2" w:rsidP="00044063">
            <w:r>
              <w:t>Low</w:t>
            </w:r>
          </w:p>
        </w:tc>
        <w:tc>
          <w:tcPr>
            <w:tcW w:w="2254" w:type="dxa"/>
          </w:tcPr>
          <w:p w14:paraId="2B24A493" w14:textId="17F23EF3" w:rsidR="009F7319" w:rsidRDefault="005A21D2" w:rsidP="00044063">
            <w:r>
              <w:t>Mid</w:t>
            </w:r>
          </w:p>
        </w:tc>
        <w:tc>
          <w:tcPr>
            <w:tcW w:w="2254" w:type="dxa"/>
          </w:tcPr>
          <w:p w14:paraId="37CA650F" w14:textId="26DE5A37" w:rsidR="009F7319" w:rsidRDefault="005A21D2" w:rsidP="00044063">
            <w:r>
              <w:t>High</w:t>
            </w:r>
          </w:p>
        </w:tc>
      </w:tr>
      <w:tr w:rsidR="009F7319" w14:paraId="158EB9F1" w14:textId="77777777" w:rsidTr="009F7319">
        <w:tc>
          <w:tcPr>
            <w:tcW w:w="2254" w:type="dxa"/>
          </w:tcPr>
          <w:p w14:paraId="4032082C" w14:textId="05E6A406" w:rsidR="009F7319" w:rsidRDefault="009F7319" w:rsidP="00044063">
            <w:r>
              <w:t>Enemy Healthy</w:t>
            </w:r>
          </w:p>
        </w:tc>
        <w:tc>
          <w:tcPr>
            <w:tcW w:w="2254" w:type="dxa"/>
          </w:tcPr>
          <w:p w14:paraId="5A704A03" w14:textId="40B948B4" w:rsidR="009F7319" w:rsidRDefault="005A21D2" w:rsidP="00044063">
            <w:r>
              <w:t>Low</w:t>
            </w:r>
          </w:p>
        </w:tc>
        <w:tc>
          <w:tcPr>
            <w:tcW w:w="2254" w:type="dxa"/>
          </w:tcPr>
          <w:p w14:paraId="20D4409D" w14:textId="0A934273" w:rsidR="009F7319" w:rsidRDefault="005A21D2" w:rsidP="00044063">
            <w:r>
              <w:t>Low</w:t>
            </w:r>
          </w:p>
        </w:tc>
        <w:tc>
          <w:tcPr>
            <w:tcW w:w="2254" w:type="dxa"/>
          </w:tcPr>
          <w:p w14:paraId="09BF939E" w14:textId="53D5C19A" w:rsidR="009F7319" w:rsidRDefault="005A21D2" w:rsidP="00044063">
            <w:r>
              <w:t>Mid</w:t>
            </w:r>
          </w:p>
        </w:tc>
      </w:tr>
    </w:tbl>
    <w:p w14:paraId="67E1BB3E" w14:textId="39E81720" w:rsidR="005A21D2" w:rsidRDefault="005A21D2" w:rsidP="00044063">
      <w:r>
        <w:t xml:space="preserve">Each threat level also calculates the speed the enemy will be moving. If enemy health is 30 which is considered low and player health is 80 which is considered high, they will move at the speed of 4. If the enemy health is at 20 and player health is at 95, the enemy will move at speed of 7 </w:t>
      </w:r>
      <w:r w:rsidR="00C95CD9">
        <w:t xml:space="preserve">to heal up </w:t>
      </w:r>
      <w:r>
        <w:t>which is almost double than their previous speed.</w:t>
      </w:r>
    </w:p>
    <w:p w14:paraId="3E10E2D8" w14:textId="41831B5E" w:rsidR="005A21D2" w:rsidRDefault="005A21D2" w:rsidP="00044063">
      <w:r>
        <w:t xml:space="preserve">If the enemy health is low where it should be healing, but the player health is lower, the enemy will </w:t>
      </w:r>
      <w:r w:rsidRPr="005A21D2">
        <w:t>prioritize</w:t>
      </w:r>
      <w:r>
        <w:t xml:space="preserve"> attacking the player. The threat level basically makes the enemy either more passive or aggressive depending on the situation.  </w:t>
      </w:r>
    </w:p>
    <w:p w14:paraId="546B9509" w14:textId="25AB6AC4" w:rsidR="005A21D2" w:rsidRDefault="005A21D2" w:rsidP="000E4DA5">
      <w:pPr>
        <w:pStyle w:val="Heading2"/>
      </w:pPr>
      <w:bookmarkStart w:id="9" w:name="_Toc133245029"/>
      <w:r>
        <w:t>Adaptive system</w:t>
      </w:r>
      <w:bookmarkEnd w:id="9"/>
      <w:r>
        <w:t xml:space="preserve"> </w:t>
      </w:r>
    </w:p>
    <w:p w14:paraId="7468AA07" w14:textId="1E05FE54" w:rsidR="005A21D2" w:rsidRDefault="005A21D2" w:rsidP="00044063">
      <w:r>
        <w:t>As there</w:t>
      </w:r>
      <w:r w:rsidR="000E4DA5">
        <w:t xml:space="preserve"> are</w:t>
      </w:r>
      <w:r>
        <w:t xml:space="preserve"> multiple type of gun and bullet </w:t>
      </w:r>
      <w:r w:rsidR="000E4DA5">
        <w:t>elements,</w:t>
      </w:r>
      <w:r>
        <w:t xml:space="preserve"> the enemy will adapt to it with their stats. The game </w:t>
      </w:r>
      <w:r w:rsidR="000E4DA5">
        <w:t>keeps</w:t>
      </w:r>
      <w:r>
        <w:t xml:space="preserve"> tracks on how the player kill their enemy. If player keep on using the fire </w:t>
      </w:r>
      <w:r w:rsidR="000E4DA5">
        <w:t>bullet,</w:t>
      </w:r>
      <w:r>
        <w:t xml:space="preserve"> enemy will take reduce over time damage and at one point will be immune to it. If player keep on using ice bullet where it froze the enemy for 2 seconds </w:t>
      </w:r>
      <w:r w:rsidR="000E4DA5">
        <w:t>initially,</w:t>
      </w:r>
      <w:r>
        <w:t xml:space="preserve"> the frozen duration will go down to 0 if player keep on using </w:t>
      </w:r>
      <w:r w:rsidR="000E4DA5">
        <w:t>it,</w:t>
      </w:r>
      <w:r>
        <w:t xml:space="preserve"> making it just like a normal bullet. </w:t>
      </w:r>
    </w:p>
    <w:p w14:paraId="1909E622" w14:textId="3FED2AEB" w:rsidR="005A21D2" w:rsidRDefault="005A21D2" w:rsidP="00044063">
      <w:r>
        <w:t xml:space="preserve">This also mean the longer the player </w:t>
      </w:r>
      <w:r w:rsidR="000E4DA5">
        <w:t>plays</w:t>
      </w:r>
      <w:r>
        <w:t xml:space="preserve"> the </w:t>
      </w:r>
      <w:r w:rsidR="000E4DA5">
        <w:t>game,</w:t>
      </w:r>
      <w:r>
        <w:t xml:space="preserve"> the harder it is to kill the enemy as they will get immune to the </w:t>
      </w:r>
      <w:r w:rsidR="000E4DA5">
        <w:t>element’s</w:t>
      </w:r>
      <w:r>
        <w:t xml:space="preserve"> perks.</w:t>
      </w:r>
    </w:p>
    <w:p w14:paraId="4DDB731D" w14:textId="437C4EA2" w:rsidR="00044063" w:rsidRDefault="00044063" w:rsidP="000E4DA5">
      <w:pPr>
        <w:pStyle w:val="Heading2"/>
      </w:pPr>
      <w:bookmarkStart w:id="10" w:name="_Toc133245030"/>
      <w:r>
        <w:t>Vision Cone</w:t>
      </w:r>
      <w:bookmarkEnd w:id="10"/>
    </w:p>
    <w:p w14:paraId="04C747C2" w14:textId="416C5164" w:rsidR="005A21D2" w:rsidRDefault="005A21D2" w:rsidP="005A21D2">
      <w:r>
        <w:t xml:space="preserve">The enemy have a vision cone which act as the enemy eyes. The vision will be displayed on screen so player can see to avoid </w:t>
      </w:r>
      <w:r w:rsidR="000E4DA5">
        <w:t>them. The</w:t>
      </w:r>
      <w:r>
        <w:t xml:space="preserve"> vision cone cannot go through walls and obstacle so player can choose to take cover so the enemy will stop chasing them.</w:t>
      </w:r>
    </w:p>
    <w:p w14:paraId="13D5A7F9" w14:textId="4F5B3633" w:rsidR="005A21D2" w:rsidRDefault="005A21D2" w:rsidP="000E4DA5">
      <w:pPr>
        <w:pStyle w:val="Heading2"/>
      </w:pPr>
      <w:bookmarkStart w:id="11" w:name="_Toc133245031"/>
      <w:r>
        <w:t>Pathfinding</w:t>
      </w:r>
      <w:bookmarkEnd w:id="11"/>
    </w:p>
    <w:p w14:paraId="6AED1D21" w14:textId="5A008379" w:rsidR="005A21D2" w:rsidRDefault="005A21D2" w:rsidP="005A21D2">
      <w:r>
        <w:t xml:space="preserve">As the game is generated at run </w:t>
      </w:r>
      <w:r w:rsidR="000E4DA5">
        <w:t>time,</w:t>
      </w:r>
      <w:r>
        <w:t xml:space="preserve"> I use </w:t>
      </w:r>
      <w:proofErr w:type="spellStart"/>
      <w:r>
        <w:t>NavMesh</w:t>
      </w:r>
      <w:proofErr w:type="spellEnd"/>
      <w:r>
        <w:t xml:space="preserve"> which is a component from Unity</w:t>
      </w:r>
      <w:r w:rsidR="006F2C0F">
        <w:t xml:space="preserve"> which allow the enemy to automatically walk on the terrain based on the settings that I set. </w:t>
      </w:r>
    </w:p>
    <w:p w14:paraId="5F20896B" w14:textId="77777777" w:rsidR="00803AD6" w:rsidRDefault="00803AD6">
      <w:pPr>
        <w:spacing w:after="0" w:line="240" w:lineRule="auto"/>
        <w:rPr>
          <w:rFonts w:eastAsia="Times New Roman"/>
          <w:b/>
          <w:bCs/>
          <w:kern w:val="32"/>
          <w:szCs w:val="24"/>
        </w:rPr>
      </w:pPr>
      <w:bookmarkStart w:id="12" w:name="_Toc133245032"/>
      <w:r>
        <w:br w:type="page"/>
      </w:r>
    </w:p>
    <w:p w14:paraId="6EC19154" w14:textId="69A0F694" w:rsidR="00044063" w:rsidRDefault="006F2C0F" w:rsidP="000E4DA5">
      <w:pPr>
        <w:pStyle w:val="Heading1"/>
      </w:pPr>
      <w:r>
        <w:lastRenderedPageBreak/>
        <w:t>Procedural level generation</w:t>
      </w:r>
      <w:bookmarkEnd w:id="12"/>
    </w:p>
    <w:p w14:paraId="61DC5754" w14:textId="77777777" w:rsidR="00803AD6" w:rsidRDefault="00803AD6" w:rsidP="00044063">
      <w:r>
        <w:rPr>
          <w:noProof/>
        </w:rPr>
        <w:drawing>
          <wp:inline distT="0" distB="0" distL="0" distR="0" wp14:anchorId="348923A6" wp14:editId="61BBCA73">
            <wp:extent cx="2371725" cy="2402021"/>
            <wp:effectExtent l="0" t="0" r="0" b="0"/>
            <wp:docPr id="2064001762"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01762" name="Picture 15" descr="A picture containing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0833" cy="2411246"/>
                    </a:xfrm>
                    <a:prstGeom prst="rect">
                      <a:avLst/>
                    </a:prstGeom>
                    <a:noFill/>
                    <a:ln>
                      <a:noFill/>
                    </a:ln>
                  </pic:spPr>
                </pic:pic>
              </a:graphicData>
            </a:graphic>
          </wp:inline>
        </w:drawing>
      </w:r>
    </w:p>
    <w:p w14:paraId="210FCC1D" w14:textId="2FB585D7" w:rsidR="006F2C0F" w:rsidRDefault="006F2C0F" w:rsidP="00044063">
      <w:r>
        <w:t xml:space="preserve">The game level generation is by using templates of room that were created before run time. The room, </w:t>
      </w:r>
      <w:r w:rsidR="000E4DA5">
        <w:t>however,</w:t>
      </w:r>
      <w:r>
        <w:t xml:space="preserve"> is flat surface with different entry and exit points. The room spawn by checking if </w:t>
      </w:r>
      <w:r w:rsidR="000E4DA5">
        <w:t>there’s</w:t>
      </w:r>
      <w:r>
        <w:t xml:space="preserve"> a room at the exit point of the current room. If </w:t>
      </w:r>
      <w:r w:rsidR="000E4DA5">
        <w:t>there’s</w:t>
      </w:r>
      <w:r>
        <w:t xml:space="preserve"> no room, it will spawn a room corresponding to that room. </w:t>
      </w:r>
    </w:p>
    <w:p w14:paraId="74E3C92C" w14:textId="7C52773D" w:rsidR="00803AD6" w:rsidRDefault="006F2C0F" w:rsidP="00803AD6">
      <w:r>
        <w:t xml:space="preserve">For </w:t>
      </w:r>
      <w:r w:rsidR="000E4DA5">
        <w:t>example,</w:t>
      </w:r>
      <w:r>
        <w:t xml:space="preserve"> if a room with an opening at the bottom of </w:t>
      </w:r>
      <w:r w:rsidR="000E4DA5">
        <w:t>it,</w:t>
      </w:r>
      <w:r>
        <w:t xml:space="preserve"> a room with an opening at the top will be spawned in. If 2 rooms clashed while it was </w:t>
      </w:r>
      <w:r w:rsidR="000E4DA5">
        <w:t>spawning,</w:t>
      </w:r>
      <w:r>
        <w:t xml:space="preserve"> it will spawn a closed room which acts as a </w:t>
      </w:r>
      <w:r w:rsidR="000E4DA5">
        <w:t>wall,</w:t>
      </w:r>
      <w:r>
        <w:t xml:space="preserve"> this is to prevent the room from spawning on top of each other as </w:t>
      </w:r>
      <w:r w:rsidR="000E4DA5">
        <w:t>room</w:t>
      </w:r>
      <w:r>
        <w:t xml:space="preserve"> that handle the spawning can spawn different type of rooms.</w:t>
      </w:r>
      <w:bookmarkStart w:id="13" w:name="_Toc133245033"/>
      <w:r w:rsidR="00803AD6">
        <w:t xml:space="preserve"> </w:t>
      </w:r>
    </w:p>
    <w:p w14:paraId="041DD8D8" w14:textId="5D84FA48" w:rsidR="00803AD6" w:rsidRDefault="00803AD6" w:rsidP="00803AD6">
      <w:r>
        <w:t xml:space="preserve">Once the layout of the level has been spawn, the game then randomly pick obstacles to spawn in the room so even if the room is of the same </w:t>
      </w:r>
      <w:proofErr w:type="gramStart"/>
      <w:r>
        <w:t>layout ,</w:t>
      </w:r>
      <w:proofErr w:type="gramEnd"/>
      <w:r>
        <w:t xml:space="preserve"> the obstacles will make it different.</w:t>
      </w:r>
    </w:p>
    <w:p w14:paraId="7491EFB2" w14:textId="623DF5B4" w:rsidR="00803AD6" w:rsidRDefault="00803AD6" w:rsidP="00803AD6"/>
    <w:p w14:paraId="45156FBC" w14:textId="755910BB" w:rsidR="00044063" w:rsidRDefault="006F2C0F" w:rsidP="00803AD6">
      <w:pPr>
        <w:pStyle w:val="Heading1"/>
      </w:pPr>
      <w:r>
        <w:lastRenderedPageBreak/>
        <w:t>Accessibility</w:t>
      </w:r>
      <w:r w:rsidR="00044063">
        <w:t xml:space="preserve"> settings</w:t>
      </w:r>
      <w:bookmarkEnd w:id="13"/>
    </w:p>
    <w:p w14:paraId="53AFECB5" w14:textId="02809FB2" w:rsidR="00044063" w:rsidRDefault="006F2C0F" w:rsidP="000E4DA5">
      <w:pPr>
        <w:pStyle w:val="Heading2"/>
      </w:pPr>
      <w:bookmarkStart w:id="14" w:name="_Toc133245034"/>
      <w:r>
        <w:t>Magnifier</w:t>
      </w:r>
      <w:bookmarkEnd w:id="14"/>
    </w:p>
    <w:p w14:paraId="11BED3F6" w14:textId="77777777" w:rsidR="00973824" w:rsidRDefault="00973824" w:rsidP="00044063">
      <w:r>
        <w:rPr>
          <w:noProof/>
        </w:rPr>
        <w:drawing>
          <wp:inline distT="0" distB="0" distL="0" distR="0" wp14:anchorId="0397E0F8" wp14:editId="749E297C">
            <wp:extent cx="3876675" cy="3743325"/>
            <wp:effectExtent l="0" t="0" r="9525" b="9525"/>
            <wp:docPr id="145280986"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0986" name="Picture 1" descr="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3743325"/>
                    </a:xfrm>
                    <a:prstGeom prst="rect">
                      <a:avLst/>
                    </a:prstGeom>
                    <a:noFill/>
                    <a:ln>
                      <a:noFill/>
                    </a:ln>
                  </pic:spPr>
                </pic:pic>
              </a:graphicData>
            </a:graphic>
          </wp:inline>
        </w:drawing>
      </w:r>
    </w:p>
    <w:p w14:paraId="5CFD3964" w14:textId="6A6757F6" w:rsidR="006F2C0F" w:rsidRDefault="006F2C0F" w:rsidP="00044063">
      <w:r>
        <w:t xml:space="preserve">Magnifier can be accessed by pressing P on the keyboard. It will enlarge item or objects that are further away from </w:t>
      </w:r>
      <w:r w:rsidR="00C95CD9">
        <w:t>player,</w:t>
      </w:r>
      <w:r>
        <w:t xml:space="preserve"> so it is easier to be </w:t>
      </w:r>
      <w:r w:rsidR="000E4DA5">
        <w:t>seen. This</w:t>
      </w:r>
      <w:r w:rsidR="00C95CD9">
        <w:t xml:space="preserve"> is done by having another camera in the scene which will handle the zooming in. Put the camera view onto a texture and put it on a </w:t>
      </w:r>
      <w:r w:rsidR="000E4DA5">
        <w:t>game object</w:t>
      </w:r>
      <w:r w:rsidR="00C95CD9">
        <w:t xml:space="preserve"> to create zoom in like effect. Some maths calculation was required to get the effect I need.</w:t>
      </w:r>
    </w:p>
    <w:p w14:paraId="33ED81AF" w14:textId="19E89D85" w:rsidR="006F2C0F" w:rsidRDefault="006F2C0F" w:rsidP="00044063">
      <w:r>
        <w:t xml:space="preserve">If an eye tracker is </w:t>
      </w:r>
      <w:r w:rsidR="00C95CD9">
        <w:t>attached,</w:t>
      </w:r>
      <w:r>
        <w:t xml:space="preserve"> player move the </w:t>
      </w:r>
      <w:r w:rsidR="00C95CD9">
        <w:t>magnifier</w:t>
      </w:r>
      <w:r>
        <w:t xml:space="preserve"> around the screen. The position is default </w:t>
      </w:r>
      <w:r w:rsidR="00C95CD9">
        <w:t>to the middle of the screen. Player can also zoom in and zoom out if they close one of their eyes to better fit their needs.</w:t>
      </w:r>
    </w:p>
    <w:p w14:paraId="251C172B" w14:textId="7E3F4F6B" w:rsidR="00C95CD9" w:rsidRDefault="00C95CD9" w:rsidP="00044063">
      <w:r>
        <w:t>Limitation: only works on PC as you would need to press the P button on the keyboard.</w:t>
      </w:r>
    </w:p>
    <w:p w14:paraId="1E0FD417" w14:textId="60D648ED" w:rsidR="00973824" w:rsidRDefault="00973824">
      <w:pPr>
        <w:spacing w:after="0" w:line="240" w:lineRule="auto"/>
      </w:pPr>
      <w:r>
        <w:br w:type="page"/>
      </w:r>
    </w:p>
    <w:p w14:paraId="69B6EF65" w14:textId="0BEFBF40" w:rsidR="00044063" w:rsidRDefault="00044063" w:rsidP="000E4DA5">
      <w:pPr>
        <w:pStyle w:val="Heading2"/>
      </w:pPr>
      <w:bookmarkStart w:id="15" w:name="_Toc133245035"/>
      <w:r>
        <w:lastRenderedPageBreak/>
        <w:t>Rebind Controls</w:t>
      </w:r>
      <w:bookmarkEnd w:id="15"/>
      <w:r>
        <w:t xml:space="preserve"> </w:t>
      </w:r>
    </w:p>
    <w:p w14:paraId="624BA916" w14:textId="71A85CD1" w:rsidR="00973824" w:rsidRDefault="00973824" w:rsidP="00044063">
      <w:r>
        <w:rPr>
          <w:noProof/>
        </w:rPr>
        <w:drawing>
          <wp:inline distT="0" distB="0" distL="0" distR="0" wp14:anchorId="779FC9A6" wp14:editId="34AD2670">
            <wp:extent cx="5724525" cy="3209925"/>
            <wp:effectExtent l="0" t="0" r="9525" b="9525"/>
            <wp:docPr id="602623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12057623" w14:textId="78F00D0D" w:rsidR="00C95CD9" w:rsidRDefault="00C95CD9" w:rsidP="00044063">
      <w:r>
        <w:t xml:space="preserve">Player can rebind controls to suit their needs. This is done in script where it checks how many </w:t>
      </w:r>
      <w:r w:rsidR="000E4DA5">
        <w:t>buttons</w:t>
      </w:r>
      <w:r>
        <w:t xml:space="preserve"> is responsible for that particular action such as movement and jumping. If it is a composite action like the </w:t>
      </w:r>
      <w:r w:rsidR="000E4DA5">
        <w:t>movement,</w:t>
      </w:r>
      <w:r>
        <w:t xml:space="preserve"> it will ask for 4 inputs. The script then </w:t>
      </w:r>
      <w:r w:rsidR="000E4DA5">
        <w:t>updates</w:t>
      </w:r>
      <w:r>
        <w:t xml:space="preserve"> the bindings and store it in a </w:t>
      </w:r>
      <w:r w:rsidR="000E4DA5">
        <w:t>J</w:t>
      </w:r>
      <w:r>
        <w:t xml:space="preserve">son </w:t>
      </w:r>
      <w:r w:rsidR="000E4DA5">
        <w:t>file,</w:t>
      </w:r>
      <w:r>
        <w:t xml:space="preserve"> so player does not need to rebind it </w:t>
      </w:r>
      <w:r w:rsidR="000E4DA5">
        <w:t>every time</w:t>
      </w:r>
      <w:r>
        <w:t xml:space="preserve"> they play the game. </w:t>
      </w:r>
    </w:p>
    <w:p w14:paraId="1107FEE7" w14:textId="6318BD8E" w:rsidR="00C95CD9" w:rsidRDefault="00C95CD9" w:rsidP="00044063">
      <w:r>
        <w:t xml:space="preserve">Player can also click on the reset button to reset to the default </w:t>
      </w:r>
      <w:r w:rsidR="000E4DA5">
        <w:t>settings. These</w:t>
      </w:r>
      <w:r>
        <w:t xml:space="preserve"> settings are not limited to keyboard so player can connect their controller to rebind the actions.</w:t>
      </w:r>
    </w:p>
    <w:p w14:paraId="1D58B93C" w14:textId="12470E05" w:rsidR="00973824" w:rsidRDefault="00C95CD9" w:rsidP="00973824">
      <w:r>
        <w:t xml:space="preserve">Limitations: interact button and the </w:t>
      </w:r>
      <w:r w:rsidR="000E4DA5">
        <w:t>sensitivity</w:t>
      </w:r>
      <w:r>
        <w:t xml:space="preserve"> of the camera movement cannot be rebind / change to fit the player preference. </w:t>
      </w:r>
    </w:p>
    <w:p w14:paraId="737F1CA6" w14:textId="77777777" w:rsidR="00973824" w:rsidRDefault="00973824">
      <w:pPr>
        <w:spacing w:after="0" w:line="240" w:lineRule="auto"/>
      </w:pPr>
      <w:r>
        <w:br w:type="page"/>
      </w:r>
    </w:p>
    <w:p w14:paraId="4A0B1C7E" w14:textId="3546AD9C" w:rsidR="00044063" w:rsidRDefault="00C95CD9" w:rsidP="000E4DA5">
      <w:pPr>
        <w:pStyle w:val="Heading2"/>
      </w:pPr>
      <w:bookmarkStart w:id="16" w:name="_Toc133245036"/>
      <w:r>
        <w:lastRenderedPageBreak/>
        <w:t>Visual cues as alternate to Audio cue</w:t>
      </w:r>
      <w:bookmarkEnd w:id="16"/>
    </w:p>
    <w:p w14:paraId="7E738C84" w14:textId="1811E012" w:rsidR="00C95CD9" w:rsidRDefault="00973824" w:rsidP="00C95CD9">
      <w:pPr>
        <w:spacing w:after="0" w:line="240" w:lineRule="auto"/>
      </w:pPr>
      <w:r>
        <w:rPr>
          <w:noProof/>
        </w:rPr>
        <w:drawing>
          <wp:inline distT="0" distB="0" distL="0" distR="0" wp14:anchorId="2552014C" wp14:editId="5C788EF9">
            <wp:extent cx="5734050" cy="3209925"/>
            <wp:effectExtent l="0" t="0" r="0" b="9525"/>
            <wp:docPr id="576910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4FBC87F" w14:textId="27BECEB7" w:rsidR="00C95CD9" w:rsidRDefault="009F7995" w:rsidP="009F7995">
      <w:pPr>
        <w:spacing w:after="0" w:line="240" w:lineRule="auto"/>
      </w:pPr>
      <w:r w:rsidRPr="009F7995">
        <w:t>The red arrows are visual indicators that help players with impaired hearing locate enemies. The arrows can go through walls and show where enemies are if they are in front of the player, and they adjust based on where the player is looking. The arrows also change opacity to show how far away enemies are, with faded arrows indicating greater distance</w:t>
      </w:r>
      <w:r>
        <w:t>.</w:t>
      </w:r>
    </w:p>
    <w:p w14:paraId="38044776" w14:textId="2E49E4BC" w:rsidR="009F7995" w:rsidRDefault="009F7995" w:rsidP="009F7995">
      <w:pPr>
        <w:spacing w:after="0" w:line="240" w:lineRule="auto"/>
      </w:pPr>
    </w:p>
    <w:p w14:paraId="0D1371FB" w14:textId="1F662AF5" w:rsidR="009F7995" w:rsidRPr="00044063" w:rsidRDefault="009F7995" w:rsidP="009F7995">
      <w:pPr>
        <w:spacing w:after="0" w:line="240" w:lineRule="auto"/>
      </w:pPr>
      <w:r>
        <w:t xml:space="preserve">There </w:t>
      </w:r>
      <w:r w:rsidR="000E4DA5">
        <w:t>are</w:t>
      </w:r>
      <w:r>
        <w:t xml:space="preserve"> 3 scripts to achieved </w:t>
      </w:r>
      <w:r w:rsidR="000E4DA5">
        <w:t>this,</w:t>
      </w:r>
      <w:r>
        <w:t xml:space="preserve"> the first script is on the canvas to calculate the position and where the arrow should be pointing. The second script is attached to the enemy as it needs to be </w:t>
      </w:r>
      <w:r w:rsidR="000E4DA5">
        <w:t>updated</w:t>
      </w:r>
      <w:r>
        <w:t xml:space="preserve"> all the based on the enemy position. The last script is attached to the </w:t>
      </w:r>
      <w:r w:rsidR="000E4DA5">
        <w:t>player,</w:t>
      </w:r>
      <w:r>
        <w:t xml:space="preserve"> as the calculation is also based on the player position and the target </w:t>
      </w:r>
      <w:bookmarkEnd w:id="1"/>
      <w:r>
        <w:t>position.</w:t>
      </w:r>
    </w:p>
    <w:sectPr w:rsidR="009F7995" w:rsidRPr="00044063" w:rsidSect="00255E27">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8DB3A" w14:textId="77777777" w:rsidR="00FD27DD" w:rsidRDefault="00FD27DD" w:rsidP="00255E27">
      <w:pPr>
        <w:spacing w:after="0" w:line="240" w:lineRule="auto"/>
      </w:pPr>
      <w:r>
        <w:separator/>
      </w:r>
    </w:p>
  </w:endnote>
  <w:endnote w:type="continuationSeparator" w:id="0">
    <w:p w14:paraId="24D6D89E" w14:textId="77777777" w:rsidR="00FD27DD" w:rsidRDefault="00FD27DD"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165086"/>
      <w:docPartObj>
        <w:docPartGallery w:val="Page Numbers (Bottom of Page)"/>
        <w:docPartUnique/>
      </w:docPartObj>
    </w:sdtPr>
    <w:sdtEndPr>
      <w:rPr>
        <w:noProof/>
      </w:rPr>
    </w:sdtEndPr>
    <w:sdtContent>
      <w:p w14:paraId="3CD0C92A" w14:textId="23153DBB" w:rsidR="000E4DA5" w:rsidRDefault="000E4D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AFCA71"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F1B87" w14:textId="77777777" w:rsidR="00FD27DD" w:rsidRDefault="00FD27DD" w:rsidP="00255E27">
      <w:pPr>
        <w:spacing w:after="0" w:line="240" w:lineRule="auto"/>
      </w:pPr>
      <w:r>
        <w:separator/>
      </w:r>
    </w:p>
  </w:footnote>
  <w:footnote w:type="continuationSeparator" w:id="0">
    <w:p w14:paraId="40353258" w14:textId="77777777" w:rsidR="00FD27DD" w:rsidRDefault="00FD27DD"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9481F"/>
    <w:multiLevelType w:val="hybridMultilevel"/>
    <w:tmpl w:val="00D2C9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4397F07"/>
    <w:multiLevelType w:val="hybridMultilevel"/>
    <w:tmpl w:val="FF4EE4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F4428"/>
    <w:multiLevelType w:val="hybridMultilevel"/>
    <w:tmpl w:val="14A425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C1466A"/>
    <w:multiLevelType w:val="hybridMultilevel"/>
    <w:tmpl w:val="2B722B16"/>
    <w:lvl w:ilvl="0" w:tplc="1809000F">
      <w:start w:val="1"/>
      <w:numFmt w:val="decimal"/>
      <w:lvlText w:val="%1."/>
      <w:lvlJc w:val="left"/>
      <w:pPr>
        <w:ind w:left="1429" w:hanging="360"/>
      </w:p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12" w15:restartNumberingAfterBreak="0">
    <w:nsid w:val="56DD342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5"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2"/>
  </w:num>
  <w:num w:numId="4">
    <w:abstractNumId w:val="5"/>
  </w:num>
  <w:num w:numId="5">
    <w:abstractNumId w:val="13"/>
  </w:num>
  <w:num w:numId="6">
    <w:abstractNumId w:val="16"/>
  </w:num>
  <w:num w:numId="7">
    <w:abstractNumId w:val="6"/>
  </w:num>
  <w:num w:numId="8">
    <w:abstractNumId w:val="7"/>
  </w:num>
  <w:num w:numId="9">
    <w:abstractNumId w:val="9"/>
  </w:num>
  <w:num w:numId="10">
    <w:abstractNumId w:val="15"/>
  </w:num>
  <w:num w:numId="11">
    <w:abstractNumId w:val="10"/>
  </w:num>
  <w:num w:numId="12">
    <w:abstractNumId w:val="14"/>
  </w:num>
  <w:num w:numId="13">
    <w:abstractNumId w:val="11"/>
  </w:num>
  <w:num w:numId="14">
    <w:abstractNumId w:val="12"/>
  </w:num>
  <w:num w:numId="15">
    <w:abstractNumId w:val="4"/>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D5A"/>
    <w:rsid w:val="00016144"/>
    <w:rsid w:val="00044063"/>
    <w:rsid w:val="000516B4"/>
    <w:rsid w:val="000522DC"/>
    <w:rsid w:val="000E4DA5"/>
    <w:rsid w:val="000E6224"/>
    <w:rsid w:val="00104242"/>
    <w:rsid w:val="001411EE"/>
    <w:rsid w:val="00144CA7"/>
    <w:rsid w:val="00187312"/>
    <w:rsid w:val="001913E3"/>
    <w:rsid w:val="001B78FA"/>
    <w:rsid w:val="001F1E96"/>
    <w:rsid w:val="00216BE4"/>
    <w:rsid w:val="00255E27"/>
    <w:rsid w:val="00263F61"/>
    <w:rsid w:val="0029646C"/>
    <w:rsid w:val="002D2FA5"/>
    <w:rsid w:val="002D5C1E"/>
    <w:rsid w:val="003372F7"/>
    <w:rsid w:val="00356F01"/>
    <w:rsid w:val="003771B7"/>
    <w:rsid w:val="003A3056"/>
    <w:rsid w:val="003B0ECB"/>
    <w:rsid w:val="003C1C99"/>
    <w:rsid w:val="003D7C41"/>
    <w:rsid w:val="003F258F"/>
    <w:rsid w:val="004344C7"/>
    <w:rsid w:val="004B1BB4"/>
    <w:rsid w:val="004C18D6"/>
    <w:rsid w:val="004C5651"/>
    <w:rsid w:val="004F37C5"/>
    <w:rsid w:val="004F60F5"/>
    <w:rsid w:val="005105CE"/>
    <w:rsid w:val="005836E7"/>
    <w:rsid w:val="005A21D2"/>
    <w:rsid w:val="005B0402"/>
    <w:rsid w:val="005E14DF"/>
    <w:rsid w:val="0061213C"/>
    <w:rsid w:val="006418F0"/>
    <w:rsid w:val="00650520"/>
    <w:rsid w:val="00663590"/>
    <w:rsid w:val="00674D1A"/>
    <w:rsid w:val="006878D5"/>
    <w:rsid w:val="0069173E"/>
    <w:rsid w:val="006F2C0F"/>
    <w:rsid w:val="00735959"/>
    <w:rsid w:val="00765F52"/>
    <w:rsid w:val="00773FB4"/>
    <w:rsid w:val="007C09EC"/>
    <w:rsid w:val="008032AD"/>
    <w:rsid w:val="00803AD6"/>
    <w:rsid w:val="008218AF"/>
    <w:rsid w:val="00840AB1"/>
    <w:rsid w:val="00894BA6"/>
    <w:rsid w:val="00895385"/>
    <w:rsid w:val="008A45C6"/>
    <w:rsid w:val="008B1359"/>
    <w:rsid w:val="008C2459"/>
    <w:rsid w:val="008D41A8"/>
    <w:rsid w:val="008E24CC"/>
    <w:rsid w:val="008E6A7E"/>
    <w:rsid w:val="00916337"/>
    <w:rsid w:val="00925D61"/>
    <w:rsid w:val="00973824"/>
    <w:rsid w:val="00975CBB"/>
    <w:rsid w:val="009D1885"/>
    <w:rsid w:val="009F7319"/>
    <w:rsid w:val="009F7995"/>
    <w:rsid w:val="00A12AE2"/>
    <w:rsid w:val="00A31D94"/>
    <w:rsid w:val="00AB2125"/>
    <w:rsid w:val="00AD3B10"/>
    <w:rsid w:val="00AF7444"/>
    <w:rsid w:val="00B00362"/>
    <w:rsid w:val="00B1273E"/>
    <w:rsid w:val="00B16F88"/>
    <w:rsid w:val="00B278F0"/>
    <w:rsid w:val="00B31D61"/>
    <w:rsid w:val="00B33BDE"/>
    <w:rsid w:val="00B77AF0"/>
    <w:rsid w:val="00B93EC9"/>
    <w:rsid w:val="00B97DAE"/>
    <w:rsid w:val="00BA26A2"/>
    <w:rsid w:val="00BC2C37"/>
    <w:rsid w:val="00BC2D1F"/>
    <w:rsid w:val="00BD4880"/>
    <w:rsid w:val="00BD6866"/>
    <w:rsid w:val="00C115B9"/>
    <w:rsid w:val="00C1491A"/>
    <w:rsid w:val="00C152C3"/>
    <w:rsid w:val="00C45ECB"/>
    <w:rsid w:val="00C73534"/>
    <w:rsid w:val="00C815D3"/>
    <w:rsid w:val="00C95CD9"/>
    <w:rsid w:val="00CD6D2C"/>
    <w:rsid w:val="00CE15EC"/>
    <w:rsid w:val="00CF6183"/>
    <w:rsid w:val="00D24C21"/>
    <w:rsid w:val="00D26C84"/>
    <w:rsid w:val="00D364F7"/>
    <w:rsid w:val="00D42D5A"/>
    <w:rsid w:val="00D7108B"/>
    <w:rsid w:val="00DA3710"/>
    <w:rsid w:val="00E055F3"/>
    <w:rsid w:val="00E247BC"/>
    <w:rsid w:val="00E41A8C"/>
    <w:rsid w:val="00E51C4B"/>
    <w:rsid w:val="00E81BC8"/>
    <w:rsid w:val="00EB49CF"/>
    <w:rsid w:val="00F02456"/>
    <w:rsid w:val="00F04A6C"/>
    <w:rsid w:val="00F11E8C"/>
    <w:rsid w:val="00F37767"/>
    <w:rsid w:val="00F452DC"/>
    <w:rsid w:val="00F474B1"/>
    <w:rsid w:val="00F86456"/>
    <w:rsid w:val="00F86BDE"/>
    <w:rsid w:val="00FA183C"/>
    <w:rsid w:val="00FA667A"/>
    <w:rsid w:val="00FB585C"/>
    <w:rsid w:val="00FD27D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429E8"/>
  <w15:chartTrackingRefBased/>
  <w15:docId w15:val="{28BC8715-DDC9-4A67-9FA8-D74A92A50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MY"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B16F88"/>
    <w:pPr>
      <w:keepNext/>
      <w:numPr>
        <w:numId w:val="14"/>
      </w:numPr>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numPr>
        <w:ilvl w:val="1"/>
        <w:numId w:val="14"/>
      </w:numPr>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numPr>
        <w:ilvl w:val="2"/>
        <w:numId w:val="14"/>
      </w:numPr>
      <w:spacing w:before="240" w:after="60"/>
      <w:outlineLvl w:val="2"/>
    </w:pPr>
    <w:rPr>
      <w:rFonts w:ascii="Cambria" w:eastAsia="Times New Roman" w:hAnsi="Cambria"/>
      <w:b/>
      <w:bCs/>
      <w:i/>
      <w:sz w:val="22"/>
    </w:rPr>
  </w:style>
  <w:style w:type="paragraph" w:styleId="Heading4">
    <w:name w:val="heading 4"/>
    <w:basedOn w:val="Normal"/>
    <w:next w:val="Normal"/>
    <w:link w:val="Heading4Char"/>
    <w:uiPriority w:val="9"/>
    <w:semiHidden/>
    <w:unhideWhenUsed/>
    <w:qFormat/>
    <w:rsid w:val="00B93EC9"/>
    <w:pPr>
      <w:keepNext/>
      <w:numPr>
        <w:ilvl w:val="3"/>
        <w:numId w:val="14"/>
      </w:numPr>
      <w:spacing w:before="240" w:after="60"/>
      <w:outlineLvl w:val="3"/>
    </w:pPr>
    <w:rPr>
      <w:rFonts w:ascii="Calibri" w:eastAsia="DengXian" w:hAnsi="Calibri"/>
      <w:b/>
      <w:bCs/>
      <w:sz w:val="28"/>
      <w:szCs w:val="28"/>
    </w:rPr>
  </w:style>
  <w:style w:type="paragraph" w:styleId="Heading5">
    <w:name w:val="heading 5"/>
    <w:basedOn w:val="Normal"/>
    <w:next w:val="Normal"/>
    <w:link w:val="Heading5Char"/>
    <w:uiPriority w:val="9"/>
    <w:semiHidden/>
    <w:unhideWhenUsed/>
    <w:qFormat/>
    <w:rsid w:val="00B93EC9"/>
    <w:pPr>
      <w:numPr>
        <w:ilvl w:val="4"/>
        <w:numId w:val="14"/>
      </w:numPr>
      <w:spacing w:before="240" w:after="60"/>
      <w:outlineLvl w:val="4"/>
    </w:pPr>
    <w:rPr>
      <w:rFonts w:ascii="Calibri" w:eastAsia="DengXian" w:hAnsi="Calibri"/>
      <w:b/>
      <w:bCs/>
      <w:i/>
      <w:iCs/>
      <w:sz w:val="26"/>
      <w:szCs w:val="26"/>
    </w:rPr>
  </w:style>
  <w:style w:type="paragraph" w:styleId="Heading6">
    <w:name w:val="heading 6"/>
    <w:basedOn w:val="Normal"/>
    <w:next w:val="Normal"/>
    <w:link w:val="Heading6Char"/>
    <w:uiPriority w:val="9"/>
    <w:semiHidden/>
    <w:unhideWhenUsed/>
    <w:qFormat/>
    <w:rsid w:val="00B93EC9"/>
    <w:pPr>
      <w:numPr>
        <w:ilvl w:val="5"/>
        <w:numId w:val="14"/>
      </w:numPr>
      <w:spacing w:before="240" w:after="60"/>
      <w:outlineLvl w:val="5"/>
    </w:pPr>
    <w:rPr>
      <w:rFonts w:ascii="Calibri" w:eastAsia="DengXian" w:hAnsi="Calibri"/>
      <w:b/>
      <w:bCs/>
      <w:sz w:val="22"/>
    </w:rPr>
  </w:style>
  <w:style w:type="paragraph" w:styleId="Heading7">
    <w:name w:val="heading 7"/>
    <w:basedOn w:val="Normal"/>
    <w:next w:val="Normal"/>
    <w:link w:val="Heading7Char"/>
    <w:uiPriority w:val="9"/>
    <w:semiHidden/>
    <w:unhideWhenUsed/>
    <w:qFormat/>
    <w:rsid w:val="00B93EC9"/>
    <w:pPr>
      <w:numPr>
        <w:ilvl w:val="6"/>
        <w:numId w:val="14"/>
      </w:numPr>
      <w:spacing w:before="240" w:after="60"/>
      <w:outlineLvl w:val="6"/>
    </w:pPr>
    <w:rPr>
      <w:rFonts w:ascii="Calibri" w:eastAsia="DengXian" w:hAnsi="Calibri"/>
      <w:szCs w:val="24"/>
    </w:rPr>
  </w:style>
  <w:style w:type="paragraph" w:styleId="Heading8">
    <w:name w:val="heading 8"/>
    <w:basedOn w:val="Normal"/>
    <w:next w:val="Normal"/>
    <w:link w:val="Heading8Char"/>
    <w:uiPriority w:val="9"/>
    <w:semiHidden/>
    <w:unhideWhenUsed/>
    <w:qFormat/>
    <w:rsid w:val="00B93EC9"/>
    <w:pPr>
      <w:numPr>
        <w:ilvl w:val="7"/>
        <w:numId w:val="14"/>
      </w:numPr>
      <w:spacing w:before="240" w:after="60"/>
      <w:outlineLvl w:val="7"/>
    </w:pPr>
    <w:rPr>
      <w:rFonts w:ascii="Calibri" w:eastAsia="DengXian" w:hAnsi="Calibri"/>
      <w:i/>
      <w:iCs/>
      <w:szCs w:val="24"/>
    </w:rPr>
  </w:style>
  <w:style w:type="paragraph" w:styleId="Heading9">
    <w:name w:val="heading 9"/>
    <w:basedOn w:val="Normal"/>
    <w:next w:val="Normal"/>
    <w:link w:val="Heading9Char"/>
    <w:uiPriority w:val="9"/>
    <w:semiHidden/>
    <w:unhideWhenUsed/>
    <w:qFormat/>
    <w:rsid w:val="00B93EC9"/>
    <w:pPr>
      <w:numPr>
        <w:ilvl w:val="8"/>
        <w:numId w:val="14"/>
      </w:numPr>
      <w:spacing w:before="240" w:after="60"/>
      <w:outlineLvl w:val="8"/>
    </w:pPr>
    <w:rPr>
      <w:rFonts w:ascii="Calibri Light" w:eastAsia="DengXian Light"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character" w:customStyle="1" w:styleId="Heading4Char">
    <w:name w:val="Heading 4 Char"/>
    <w:link w:val="Heading4"/>
    <w:uiPriority w:val="9"/>
    <w:semiHidden/>
    <w:rsid w:val="00B93EC9"/>
    <w:rPr>
      <w:rFonts w:ascii="Calibri" w:eastAsia="DengXian" w:hAnsi="Calibri" w:cs="Times New Roman"/>
      <w:b/>
      <w:bCs/>
      <w:sz w:val="28"/>
      <w:szCs w:val="28"/>
      <w:lang w:eastAsia="en-US"/>
    </w:rPr>
  </w:style>
  <w:style w:type="character" w:customStyle="1" w:styleId="Heading5Char">
    <w:name w:val="Heading 5 Char"/>
    <w:link w:val="Heading5"/>
    <w:uiPriority w:val="9"/>
    <w:semiHidden/>
    <w:rsid w:val="00B93EC9"/>
    <w:rPr>
      <w:rFonts w:ascii="Calibri" w:eastAsia="DengXian" w:hAnsi="Calibri" w:cs="Times New Roman"/>
      <w:b/>
      <w:bCs/>
      <w:i/>
      <w:iCs/>
      <w:sz w:val="26"/>
      <w:szCs w:val="26"/>
      <w:lang w:eastAsia="en-US"/>
    </w:rPr>
  </w:style>
  <w:style w:type="character" w:customStyle="1" w:styleId="Heading6Char">
    <w:name w:val="Heading 6 Char"/>
    <w:link w:val="Heading6"/>
    <w:uiPriority w:val="9"/>
    <w:semiHidden/>
    <w:rsid w:val="00B93EC9"/>
    <w:rPr>
      <w:rFonts w:ascii="Calibri" w:eastAsia="DengXian" w:hAnsi="Calibri" w:cs="Times New Roman"/>
      <w:b/>
      <w:bCs/>
      <w:sz w:val="22"/>
      <w:szCs w:val="22"/>
      <w:lang w:eastAsia="en-US"/>
    </w:rPr>
  </w:style>
  <w:style w:type="character" w:customStyle="1" w:styleId="Heading7Char">
    <w:name w:val="Heading 7 Char"/>
    <w:link w:val="Heading7"/>
    <w:uiPriority w:val="9"/>
    <w:semiHidden/>
    <w:rsid w:val="00B93EC9"/>
    <w:rPr>
      <w:rFonts w:ascii="Calibri" w:eastAsia="DengXian" w:hAnsi="Calibri" w:cs="Times New Roman"/>
      <w:sz w:val="24"/>
      <w:szCs w:val="24"/>
      <w:lang w:eastAsia="en-US"/>
    </w:rPr>
  </w:style>
  <w:style w:type="character" w:customStyle="1" w:styleId="Heading8Char">
    <w:name w:val="Heading 8 Char"/>
    <w:link w:val="Heading8"/>
    <w:uiPriority w:val="9"/>
    <w:semiHidden/>
    <w:rsid w:val="00B93EC9"/>
    <w:rPr>
      <w:rFonts w:ascii="Calibri" w:eastAsia="DengXian" w:hAnsi="Calibri" w:cs="Times New Roman"/>
      <w:i/>
      <w:iCs/>
      <w:sz w:val="24"/>
      <w:szCs w:val="24"/>
      <w:lang w:eastAsia="en-US"/>
    </w:rPr>
  </w:style>
  <w:style w:type="character" w:customStyle="1" w:styleId="Heading9Char">
    <w:name w:val="Heading 9 Char"/>
    <w:link w:val="Heading9"/>
    <w:uiPriority w:val="9"/>
    <w:semiHidden/>
    <w:rsid w:val="00B93EC9"/>
    <w:rPr>
      <w:rFonts w:ascii="Calibri Light" w:eastAsia="DengXian Light" w:hAnsi="Calibri Light" w:cs="Times New Roman"/>
      <w:sz w:val="22"/>
      <w:szCs w:val="22"/>
      <w:lang w:eastAsia="en-US"/>
    </w:rPr>
  </w:style>
  <w:style w:type="paragraph" w:styleId="Bibliography">
    <w:name w:val="Bibliography"/>
    <w:basedOn w:val="Normal"/>
    <w:next w:val="Normal"/>
    <w:uiPriority w:val="37"/>
    <w:unhideWhenUsed/>
    <w:rsid w:val="00C815D3"/>
  </w:style>
  <w:style w:type="paragraph" w:styleId="ListParagraph">
    <w:name w:val="List Paragraph"/>
    <w:basedOn w:val="Normal"/>
    <w:uiPriority w:val="34"/>
    <w:qFormat/>
    <w:rsid w:val="000E4D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2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razor\Documents\Custom%20Office%20Templates\SETU%20-%20Technical%20Design%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1</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2</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3</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4</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5</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6</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7</b:RefOrder>
  </b:Source>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8</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9</b:RefOrder>
  </b:Source>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10</b:RefOrder>
  </b:Source>
</b:Sources>
</file>

<file path=customXml/itemProps1.xml><?xml version="1.0" encoding="utf-8"?>
<ds:datastoreItem xmlns:ds="http://schemas.openxmlformats.org/officeDocument/2006/customXml" ds:itemID="{307509E4-CEFD-4EA4-B4E2-DD85C972A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0B215B7-DC8C-407A-A062-4B1D685F3E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CEE206-AAC0-4B67-96AF-4DDD537A33D8}">
  <ds:schemaRefs>
    <ds:schemaRef ds:uri="http://schemas.microsoft.com/sharepoint/v3/contenttype/forms"/>
  </ds:schemaRefs>
</ds:datastoreItem>
</file>

<file path=customXml/itemProps4.xml><?xml version="1.0" encoding="utf-8"?>
<ds:datastoreItem xmlns:ds="http://schemas.openxmlformats.org/officeDocument/2006/customXml" ds:itemID="{F912A3A2-373A-4270-BBDE-5BD170CCF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SETU - Technical Design Document (Template)</Template>
  <TotalTime>250</TotalTime>
  <Pages>10</Pages>
  <Words>1408</Words>
  <Characters>8026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9416</CharactersWithSpaces>
  <SharedDoc>false</SharedDoc>
  <HLinks>
    <vt:vector size="12" baseType="variant">
      <vt:variant>
        <vt:i4>1245236</vt:i4>
      </vt:variant>
      <vt:variant>
        <vt:i4>8</vt:i4>
      </vt:variant>
      <vt:variant>
        <vt:i4>0</vt:i4>
      </vt:variant>
      <vt:variant>
        <vt:i4>5</vt:i4>
      </vt:variant>
      <vt:variant>
        <vt:lpwstr/>
      </vt:variant>
      <vt:variant>
        <vt:lpwstr>_Toc54713657</vt:lpwstr>
      </vt:variant>
      <vt:variant>
        <vt:i4>1179700</vt:i4>
      </vt:variant>
      <vt:variant>
        <vt:i4>2</vt:i4>
      </vt:variant>
      <vt:variant>
        <vt:i4>0</vt:i4>
      </vt:variant>
      <vt:variant>
        <vt:i4>5</vt:i4>
      </vt:variant>
      <vt:variant>
        <vt:lpwstr/>
      </vt:variant>
      <vt:variant>
        <vt:lpwstr>_Toc54713656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Dudon</dc:creator>
  <cp:keywords/>
  <dc:description/>
  <cp:lastModifiedBy>gameuser</cp:lastModifiedBy>
  <cp:revision>10</cp:revision>
  <dcterms:created xsi:type="dcterms:W3CDTF">2022-12-14T23:02:00Z</dcterms:created>
  <dcterms:modified xsi:type="dcterms:W3CDTF">2023-04-25T11:17:00Z</dcterms:modified>
</cp:coreProperties>
</file>